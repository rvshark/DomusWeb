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5478" w:rsidRPr="004D49FB" w:rsidRDefault="00C45478" w:rsidP="008566AF">
      <w:pPr>
        <w:rPr>
          <w:rFonts w:cs="Calibri"/>
          <w:b/>
          <w:sz w:val="32"/>
        </w:rPr>
      </w:pPr>
      <w:r w:rsidRPr="004D49FB">
        <w:rPr>
          <w:rFonts w:cs="Calibri"/>
          <w:b/>
          <w:sz w:val="32"/>
        </w:rPr>
        <w:t xml:space="preserve">Relatório Semestral Hersilio </w:t>
      </w:r>
    </w:p>
    <w:p w:rsidR="00C45478" w:rsidRPr="004D49FB" w:rsidRDefault="00C45478" w:rsidP="009A05EC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 w:rsidRPr="004D49FB">
        <w:rPr>
          <w:rFonts w:cs="Calibri"/>
          <w:b/>
          <w:sz w:val="24"/>
        </w:rPr>
        <w:t>Testes no menu para verificar se as URL’s são acessíveis com o curso configurado para ficar oculto;</w:t>
      </w:r>
    </w:p>
    <w:p w:rsidR="00C45478" w:rsidRDefault="00C45478" w:rsidP="004D49FB">
      <w:r>
        <w:t xml:space="preserve">Foi realizado testes para verificar se links externos para cursos ocultos no menu, iriam aparecer normalmente. </w:t>
      </w:r>
    </w:p>
    <w:p w:rsidR="00C45478" w:rsidRDefault="00C45478" w:rsidP="004D49FB">
      <w:pPr>
        <w:ind w:left="360"/>
      </w:pPr>
      <w:r>
        <w:t>Primeiro foi pego a url do curso que será ocultado</w:t>
      </w:r>
    </w:p>
    <w:p w:rsidR="00C45478" w:rsidRDefault="00C45478" w:rsidP="004D49FB">
      <w:pPr>
        <w:ind w:left="360"/>
        <w:jc w:val="center"/>
      </w:pPr>
      <w:r w:rsidRPr="0025748F"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2" o:spid="_x0000_i1025" type="#_x0000_t75" style="width:424.5pt;height:251.25pt;visibility:visible">
            <v:imagedata r:id="rId5" o:title=""/>
          </v:shape>
        </w:pict>
      </w:r>
    </w:p>
    <w:p w:rsidR="00C45478" w:rsidRDefault="00C45478" w:rsidP="004D49FB">
      <w:pPr>
        <w:ind w:left="360"/>
      </w:pPr>
      <w:r>
        <w:t xml:space="preserve">Em seguida no gerenciamento de cursos, foi ocultado o curso da url com a opção </w:t>
      </w:r>
      <w:r w:rsidRPr="0025748F">
        <w:rPr>
          <w:noProof/>
          <w:lang w:eastAsia="pt-BR"/>
        </w:rPr>
        <w:pict>
          <v:shape id="Imagem 4" o:spid="_x0000_i1026" type="#_x0000_t75" style="width:9.75pt;height:9pt;visibility:visible">
            <v:imagedata r:id="rId6" o:title=""/>
          </v:shape>
        </w:pict>
      </w:r>
      <w:r>
        <w:t xml:space="preserve">, deixando ele fechado </w:t>
      </w:r>
      <w:r w:rsidRPr="0025748F">
        <w:rPr>
          <w:noProof/>
          <w:lang w:eastAsia="pt-BR"/>
        </w:rPr>
        <w:pict>
          <v:shape id="Imagem 5" o:spid="_x0000_i1027" type="#_x0000_t75" style="width:10.5pt;height:8.25pt;visibility:visible">
            <v:imagedata r:id="rId7" o:title=""/>
          </v:shape>
        </w:pict>
      </w:r>
      <w:r>
        <w:t>.</w:t>
      </w:r>
    </w:p>
    <w:p w:rsidR="00C45478" w:rsidRDefault="00C45478" w:rsidP="004D49FB">
      <w:pPr>
        <w:ind w:left="360"/>
        <w:jc w:val="center"/>
      </w:pPr>
      <w:r w:rsidRPr="0025748F">
        <w:rPr>
          <w:noProof/>
          <w:lang w:eastAsia="pt-BR"/>
        </w:rPr>
        <w:pict>
          <v:shape id="Imagem 3" o:spid="_x0000_i1028" type="#_x0000_t75" style="width:375pt;height:105pt;visibility:visible">
            <v:imagedata r:id="rId8" o:title=""/>
          </v:shape>
        </w:pict>
      </w:r>
    </w:p>
    <w:p w:rsidR="00C45478" w:rsidRPr="00AC7E6D" w:rsidRDefault="00C45478" w:rsidP="00AC7E6D">
      <w:pPr>
        <w:ind w:left="360"/>
      </w:pPr>
      <w:r>
        <w:t xml:space="preserve"> Após a configuração dos cursos, foi feito testes de acessos com os links e com sucesso foi acessado os cursos, sem nenhuma alteração no código fonte.</w:t>
      </w:r>
    </w:p>
    <w:p w:rsidR="00C45478" w:rsidRPr="00AC7E6D" w:rsidRDefault="00C45478" w:rsidP="00AC7E6D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 w:rsidRPr="004D49FB">
        <w:rPr>
          <w:rFonts w:cs="Calibri"/>
          <w:b/>
          <w:sz w:val="24"/>
        </w:rPr>
        <w:t>Configuração do DragMath para funcionar na plataforma Moodle;</w:t>
      </w:r>
    </w:p>
    <w:p w:rsidR="00C45478" w:rsidRDefault="00C45478" w:rsidP="00AC7E6D">
      <w:pPr>
        <w:pStyle w:val="ListParagraph"/>
        <w:ind w:left="426"/>
        <w:rPr>
          <w:rStyle w:val="apple-style-span"/>
          <w:rFonts w:cs="Calibri"/>
          <w:color w:val="000000"/>
        </w:rPr>
      </w:pPr>
    </w:p>
    <w:p w:rsidR="00C45478" w:rsidRDefault="00C45478" w:rsidP="00AC7E6D">
      <w:pPr>
        <w:pStyle w:val="ListParagraph"/>
        <w:ind w:left="426"/>
        <w:rPr>
          <w:rStyle w:val="apple-style-span"/>
          <w:rFonts w:cs="Calibri"/>
          <w:color w:val="000000"/>
        </w:rPr>
      </w:pPr>
      <w:r w:rsidRPr="00AC7E6D">
        <w:rPr>
          <w:rStyle w:val="apple-style-span"/>
          <w:rFonts w:cs="Calibri"/>
          <w:color w:val="000000"/>
        </w:rPr>
        <w:t>Etapas da instalaç</w:t>
      </w:r>
      <w:r>
        <w:rPr>
          <w:rStyle w:val="apple-style-span"/>
          <w:rFonts w:cs="Calibri"/>
          <w:color w:val="000000"/>
        </w:rPr>
        <w:t>ão do DragMath:</w:t>
      </w:r>
    </w:p>
    <w:p w:rsidR="00C45478" w:rsidRDefault="00C45478" w:rsidP="00AC7E6D">
      <w:pPr>
        <w:pStyle w:val="ListParagraph"/>
        <w:ind w:left="426"/>
        <w:rPr>
          <w:rStyle w:val="apple-style-span"/>
          <w:rFonts w:cs="Calibri"/>
          <w:color w:val="000000"/>
        </w:rPr>
      </w:pPr>
    </w:p>
    <w:p w:rsidR="00C45478" w:rsidRPr="00AC7E6D" w:rsidRDefault="00C45478" w:rsidP="00AC7E6D">
      <w:pPr>
        <w:pStyle w:val="ListParagraph"/>
        <w:ind w:left="426"/>
        <w:rPr>
          <w:rStyle w:val="apple-style-span"/>
          <w:rFonts w:cs="Calibri"/>
          <w:color w:val="000000"/>
        </w:rPr>
      </w:pPr>
      <w:r w:rsidRPr="00DC2DDE">
        <w:rPr>
          <w:rStyle w:val="apple-style-span"/>
          <w:rFonts w:cs="Calibri"/>
          <w:b/>
          <w:color w:val="000000"/>
        </w:rPr>
        <w:t xml:space="preserve">Instalar  e Configurar conforme o link: </w:t>
      </w:r>
      <w:hyperlink r:id="rId9" w:anchor="Installing_DragMath_from_the_non-CVS_Zip_-_Recommended.21" w:history="1">
        <w:r w:rsidRPr="00DC2DDE">
          <w:rPr>
            <w:rStyle w:val="Hyperlink"/>
            <w:sz w:val="18"/>
          </w:rPr>
          <w:t>http://docs.moodle.org/20/en/DragMath_equation_editor#Installing_DragMath_from_the_non-CVS_Zip_-_Recommended.21</w:t>
        </w:r>
      </w:hyperlink>
    </w:p>
    <w:p w:rsidR="00C45478" w:rsidRDefault="00C45478" w:rsidP="00DC2DDE">
      <w:pPr>
        <w:ind w:left="426"/>
        <w:rPr>
          <w:rStyle w:val="apple-style-span"/>
          <w:rFonts w:cs="Calibri"/>
          <w:b/>
          <w:color w:val="000000"/>
        </w:rPr>
      </w:pPr>
      <w:r w:rsidRPr="00DC2DDE">
        <w:rPr>
          <w:rStyle w:val="apple-style-span"/>
          <w:rFonts w:cs="Calibri"/>
          <w:b/>
          <w:color w:val="000000"/>
        </w:rPr>
        <w:t>Ativação da Notação Tex no moodle:</w:t>
      </w:r>
    </w:p>
    <w:p w:rsidR="00C45478" w:rsidRDefault="00C45478" w:rsidP="00DC2DDE">
      <w:pPr>
        <w:pStyle w:val="ListParagraph"/>
        <w:numPr>
          <w:ilvl w:val="0"/>
          <w:numId w:val="5"/>
        </w:numPr>
        <w:rPr>
          <w:rStyle w:val="apple-style-span"/>
          <w:rFonts w:cs="Calibri"/>
          <w:color w:val="000000"/>
        </w:rPr>
      </w:pPr>
      <w:r w:rsidRPr="00DC2DDE">
        <w:rPr>
          <w:rStyle w:val="apple-style-span"/>
          <w:rFonts w:cs="Calibri"/>
          <w:color w:val="000000"/>
        </w:rPr>
        <w:t>No menu Administração do site entrar em /Módulos/Filtros/Gerenciar Filtros</w:t>
      </w:r>
    </w:p>
    <w:p w:rsidR="00C45478" w:rsidRDefault="00C45478" w:rsidP="00DC2DDE">
      <w:pPr>
        <w:pStyle w:val="ListParagraph"/>
        <w:numPr>
          <w:ilvl w:val="0"/>
          <w:numId w:val="5"/>
        </w:numPr>
        <w:rPr>
          <w:rStyle w:val="apple-style-span"/>
          <w:rFonts w:cs="Calibri"/>
          <w:color w:val="000000"/>
        </w:rPr>
      </w:pPr>
      <w:r w:rsidRPr="00DC2DDE">
        <w:rPr>
          <w:rStyle w:val="apple-style-span"/>
          <w:rFonts w:cs="Calibri"/>
          <w:color w:val="000000"/>
        </w:rPr>
        <w:t>Ativar a Anotação Tex</w:t>
      </w:r>
    </w:p>
    <w:p w:rsidR="00C45478" w:rsidRPr="00DC2DDE" w:rsidRDefault="00C45478" w:rsidP="00DC2DDE">
      <w:pPr>
        <w:pStyle w:val="ListParagraph"/>
        <w:numPr>
          <w:ilvl w:val="0"/>
          <w:numId w:val="5"/>
        </w:numPr>
        <w:rPr>
          <w:rStyle w:val="apple-style-span"/>
          <w:rFonts w:cs="Calibri"/>
          <w:color w:val="000000"/>
        </w:rPr>
      </w:pPr>
      <w:r w:rsidRPr="00DC2DDE">
        <w:rPr>
          <w:rStyle w:val="apple-style-span"/>
          <w:rFonts w:cs="Calibri"/>
          <w:color w:val="000000"/>
        </w:rPr>
        <w:t>Configurar o diretório dos binários do Latex</w:t>
      </w:r>
      <w:r>
        <w:rPr>
          <w:rStyle w:val="apple-style-span"/>
          <w:rFonts w:cs="Calibri"/>
          <w:color w:val="000000"/>
        </w:rPr>
        <w:t xml:space="preserve"> como mostrado na imagem abaixo:</w:t>
      </w:r>
    </w:p>
    <w:p w:rsidR="00C45478" w:rsidRDefault="00C45478" w:rsidP="00AC7E6D">
      <w:pPr>
        <w:pStyle w:val="ListParagraph"/>
        <w:ind w:left="426"/>
        <w:rPr>
          <w:rStyle w:val="apple-style-span"/>
          <w:rFonts w:cs="Calibri"/>
          <w:b/>
          <w:color w:val="000000"/>
        </w:rPr>
      </w:pPr>
      <w:r w:rsidRPr="009F44FF">
        <w:rPr>
          <w:rFonts w:cs="Calibri"/>
          <w:noProof/>
          <w:color w:val="000000"/>
          <w:lang w:eastAsia="pt-BR"/>
        </w:rPr>
        <w:pict>
          <v:shape id="Imagem 1" o:spid="_x0000_i1029" type="#_x0000_t75" style="width:423pt;height:126pt;visibility:visible">
            <v:imagedata r:id="rId10" o:title=""/>
          </v:shape>
        </w:pict>
      </w:r>
      <w:r w:rsidRPr="00AC7E6D">
        <w:rPr>
          <w:rFonts w:cs="Calibri"/>
          <w:color w:val="000000"/>
        </w:rPr>
        <w:br/>
      </w:r>
      <w:r w:rsidRPr="00AC7E6D">
        <w:rPr>
          <w:rFonts w:cs="Calibri"/>
          <w:color w:val="000000"/>
        </w:rPr>
        <w:br/>
      </w:r>
      <w:r w:rsidRPr="00DC2DDE">
        <w:rPr>
          <w:rStyle w:val="apple-style-span"/>
          <w:rFonts w:cs="Calibri"/>
          <w:b/>
          <w:color w:val="000000"/>
        </w:rPr>
        <w:t>Instalação dos binários TexLive no servidor:</w:t>
      </w:r>
    </w:p>
    <w:p w:rsidR="00C45478" w:rsidRPr="00DC2DDE" w:rsidRDefault="00C45478" w:rsidP="00DC2DDE">
      <w:pPr>
        <w:pStyle w:val="ListParagraph"/>
        <w:numPr>
          <w:ilvl w:val="0"/>
          <w:numId w:val="4"/>
        </w:numPr>
        <w:rPr>
          <w:rStyle w:val="apple-style-span"/>
          <w:rFonts w:cs="Calibri"/>
          <w:color w:val="000000"/>
        </w:rPr>
      </w:pPr>
      <w:r w:rsidRPr="00AC7E6D">
        <w:rPr>
          <w:rStyle w:val="apple-style-span"/>
          <w:rFonts w:cs="Calibri"/>
          <w:color w:val="000000"/>
        </w:rPr>
        <w:t>Baixado o arquivo z</w:t>
      </w:r>
      <w:r>
        <w:rPr>
          <w:rStyle w:val="apple-style-span"/>
          <w:rFonts w:cs="Calibri"/>
          <w:color w:val="000000"/>
        </w:rPr>
        <w:t xml:space="preserve">ip install-tl-unx.tar.gz da URL </w:t>
      </w:r>
      <w:hyperlink r:id="rId11" w:history="1">
        <w:r w:rsidRPr="00AC7E6D">
          <w:rPr>
            <w:rStyle w:val="Hyperlink"/>
            <w:rFonts w:cs="Calibri"/>
            <w:sz w:val="18"/>
          </w:rPr>
          <w:t>http://ctan.tche.br/systems/texlive/tlnet/</w:t>
        </w:r>
      </w:hyperlink>
      <w:r>
        <w:rPr>
          <w:rStyle w:val="apple-style-span"/>
          <w:rFonts w:cs="Calibri"/>
          <w:color w:val="000000"/>
          <w:sz w:val="18"/>
        </w:rPr>
        <w:t>;</w:t>
      </w:r>
    </w:p>
    <w:p w:rsidR="00C45478" w:rsidRDefault="00C45478" w:rsidP="00DC2DDE">
      <w:pPr>
        <w:pStyle w:val="ListParagraph"/>
        <w:numPr>
          <w:ilvl w:val="0"/>
          <w:numId w:val="4"/>
        </w:numPr>
        <w:rPr>
          <w:rStyle w:val="apple-converted-space"/>
          <w:rFonts w:cs="Calibri"/>
          <w:color w:val="000000"/>
        </w:rPr>
      </w:pPr>
      <w:r w:rsidRPr="00AC7E6D">
        <w:rPr>
          <w:rStyle w:val="apple-style-span"/>
          <w:rFonts w:cs="Calibri"/>
          <w:color w:val="000000"/>
        </w:rPr>
        <w:t>Descompactar o arquivo no servidor</w:t>
      </w:r>
      <w:r>
        <w:rPr>
          <w:rStyle w:val="apple-converted-space"/>
          <w:rFonts w:cs="Calibri"/>
          <w:color w:val="000000"/>
        </w:rPr>
        <w:t>;</w:t>
      </w:r>
    </w:p>
    <w:p w:rsidR="00C45478" w:rsidRDefault="00C45478" w:rsidP="00DC2DDE">
      <w:pPr>
        <w:pStyle w:val="ListParagraph"/>
        <w:numPr>
          <w:ilvl w:val="0"/>
          <w:numId w:val="4"/>
        </w:numPr>
        <w:rPr>
          <w:rStyle w:val="apple-style-span"/>
          <w:rFonts w:cs="Calibri"/>
          <w:color w:val="000000"/>
        </w:rPr>
      </w:pPr>
      <w:r w:rsidRPr="00AC7E6D">
        <w:rPr>
          <w:rStyle w:val="apple-style-span"/>
          <w:rFonts w:cs="Calibri"/>
          <w:color w:val="000000"/>
        </w:rPr>
        <w:t>Navegar dentro do diretório aonde se encontra o arquivo install-tl</w:t>
      </w:r>
      <w:r>
        <w:rPr>
          <w:rStyle w:val="apple-style-span"/>
          <w:rFonts w:cs="Calibri"/>
          <w:color w:val="000000"/>
        </w:rPr>
        <w:t>;</w:t>
      </w:r>
    </w:p>
    <w:p w:rsidR="00C45478" w:rsidRDefault="00C45478" w:rsidP="00DC2DDE">
      <w:pPr>
        <w:pStyle w:val="ListParagraph"/>
        <w:numPr>
          <w:ilvl w:val="0"/>
          <w:numId w:val="4"/>
        </w:numPr>
        <w:rPr>
          <w:rStyle w:val="apple-style-span"/>
          <w:rFonts w:cs="Calibri"/>
          <w:color w:val="000000"/>
        </w:rPr>
      </w:pPr>
      <w:r w:rsidRPr="00AC7E6D">
        <w:rPr>
          <w:rStyle w:val="apple-style-span"/>
          <w:rFonts w:cs="Calibri"/>
          <w:color w:val="000000"/>
        </w:rPr>
        <w:t>Dar o comando "perl install-tl"</w:t>
      </w:r>
      <w:r>
        <w:rPr>
          <w:rStyle w:val="apple-style-span"/>
          <w:rFonts w:cs="Calibri"/>
          <w:color w:val="000000"/>
        </w:rPr>
        <w:t>;</w:t>
      </w:r>
    </w:p>
    <w:p w:rsidR="00C45478" w:rsidRDefault="00C45478" w:rsidP="00AC7E6D">
      <w:pPr>
        <w:pStyle w:val="ListParagraph"/>
        <w:ind w:left="426"/>
        <w:rPr>
          <w:rStyle w:val="apple-style-span"/>
          <w:rFonts w:cs="Calibri"/>
          <w:color w:val="000000"/>
        </w:rPr>
      </w:pPr>
    </w:p>
    <w:p w:rsidR="00C45478" w:rsidRPr="00AC7E6D" w:rsidRDefault="00C45478" w:rsidP="00AC7E6D">
      <w:pPr>
        <w:pStyle w:val="ListParagraph"/>
        <w:ind w:left="426"/>
        <w:rPr>
          <w:rStyle w:val="apple-style-span"/>
          <w:rFonts w:cs="Calibri"/>
          <w:color w:val="000000"/>
        </w:rPr>
      </w:pPr>
      <w:r w:rsidRPr="00DC2DDE">
        <w:rPr>
          <w:rStyle w:val="apple-style-span"/>
          <w:rFonts w:cs="Calibri"/>
          <w:b/>
          <w:color w:val="000000"/>
        </w:rPr>
        <w:t>Instalação do ld-linux.so.2</w:t>
      </w:r>
      <w:r w:rsidRPr="00DC2DDE">
        <w:rPr>
          <w:rFonts w:cs="Calibri"/>
          <w:b/>
          <w:color w:val="000000"/>
        </w:rPr>
        <w:br/>
      </w:r>
      <w:r w:rsidRPr="00AC7E6D">
        <w:rPr>
          <w:rStyle w:val="apple-style-span"/>
          <w:rFonts w:cs="Calibri"/>
          <w:color w:val="000000"/>
        </w:rPr>
        <w:t>O Tex Filter precisa deste binário para funcionar. Para instalar apenas dar o comando: yum install ld-linux.so.2, que será instalado no diretório /lib</w:t>
      </w:r>
    </w:p>
    <w:p w:rsidR="00C45478" w:rsidRDefault="00C45478" w:rsidP="00AC7E6D">
      <w:pPr>
        <w:pStyle w:val="ListParagraph"/>
        <w:ind w:left="426"/>
        <w:rPr>
          <w:rStyle w:val="apple-style-span"/>
          <w:rFonts w:cs="Calibri"/>
          <w:color w:val="000000"/>
        </w:rPr>
      </w:pPr>
    </w:p>
    <w:p w:rsidR="00C45478" w:rsidRPr="00AC7E6D" w:rsidRDefault="00C45478" w:rsidP="00AC7E6D">
      <w:pPr>
        <w:pStyle w:val="ListParagraph"/>
        <w:ind w:left="426"/>
        <w:rPr>
          <w:rStyle w:val="apple-style-span"/>
          <w:rFonts w:cs="Calibri"/>
          <w:color w:val="000000"/>
          <w:sz w:val="18"/>
        </w:rPr>
      </w:pPr>
      <w:r w:rsidRPr="00AC7E6D">
        <w:rPr>
          <w:rStyle w:val="apple-style-span"/>
          <w:rFonts w:cs="Calibri"/>
          <w:color w:val="000000"/>
        </w:rPr>
        <w:t>Fonte</w:t>
      </w:r>
      <w:r>
        <w:rPr>
          <w:rStyle w:val="apple-style-span"/>
          <w:rFonts w:cs="Calibri"/>
          <w:color w:val="000000"/>
        </w:rPr>
        <w:t xml:space="preserve"> utilizada</w:t>
      </w:r>
      <w:r w:rsidRPr="00AC7E6D">
        <w:rPr>
          <w:rStyle w:val="apple-style-span"/>
          <w:rFonts w:cs="Calibri"/>
          <w:color w:val="000000"/>
        </w:rPr>
        <w:t xml:space="preserve">: </w:t>
      </w:r>
      <w:hyperlink r:id="rId12" w:history="1">
        <w:r w:rsidRPr="00AC7E6D">
          <w:rPr>
            <w:rStyle w:val="Hyperlink"/>
            <w:rFonts w:cs="Calibri"/>
            <w:sz w:val="18"/>
          </w:rPr>
          <w:t>http://docs.moodle.org/en/DragMath_equation_editor</w:t>
        </w:r>
      </w:hyperlink>
    </w:p>
    <w:p w:rsidR="00C45478" w:rsidRPr="004D49FB" w:rsidRDefault="00C45478" w:rsidP="003E3DFD">
      <w:pPr>
        <w:pStyle w:val="ListParagraph"/>
        <w:ind w:left="426"/>
        <w:rPr>
          <w:rFonts w:cs="Calibri"/>
          <w:b/>
          <w:sz w:val="32"/>
        </w:rPr>
      </w:pPr>
    </w:p>
    <w:p w:rsidR="00C45478" w:rsidRPr="004D49FB" w:rsidRDefault="00C45478" w:rsidP="003E3DFD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 w:rsidRPr="004D49FB">
        <w:rPr>
          <w:rFonts w:cs="Calibri"/>
          <w:b/>
          <w:sz w:val="24"/>
        </w:rPr>
        <w:t>Criação de Script de Backup dos arquivos no servidor domus.pucpr.br;</w:t>
      </w:r>
    </w:p>
    <w:p w:rsidR="00C45478" w:rsidRDefault="00C45478" w:rsidP="00AC7E6D">
      <w:pPr>
        <w:pStyle w:val="ListParagraph"/>
        <w:ind w:left="426"/>
        <w:rPr>
          <w:rFonts w:cs="Calibri"/>
          <w:b/>
        </w:rPr>
      </w:pPr>
    </w:p>
    <w:p w:rsidR="00C45478" w:rsidRDefault="00C45478" w:rsidP="002C791F">
      <w:pPr>
        <w:pStyle w:val="ListParagraph"/>
        <w:ind w:left="426"/>
        <w:rPr>
          <w:rFonts w:cs="Calibri"/>
        </w:rPr>
      </w:pPr>
      <w:r w:rsidRPr="003E3DFD">
        <w:rPr>
          <w:rFonts w:cs="Calibri"/>
        </w:rPr>
        <w:t>Script usado para fazer backup do servidor domus.pucpr.br dos diretórios</w:t>
      </w:r>
      <w:r>
        <w:rPr>
          <w:rFonts w:cs="Calibri"/>
        </w:rPr>
        <w:t xml:space="preserve"> </w:t>
      </w:r>
      <w:r w:rsidRPr="003E3DFD">
        <w:rPr>
          <w:rFonts w:cs="Calibri"/>
        </w:rPr>
        <w:t xml:space="preserve"> </w:t>
      </w:r>
      <w:r w:rsidRPr="003E3DFD">
        <w:rPr>
          <w:rFonts w:cs="Calibri"/>
          <w:b/>
        </w:rPr>
        <w:t>\home\www\html\</w:t>
      </w:r>
      <w:r>
        <w:rPr>
          <w:rFonts w:cs="Calibri"/>
        </w:rPr>
        <w:t xml:space="preserve"> e </w:t>
      </w:r>
      <w:r w:rsidRPr="003E3DFD">
        <w:rPr>
          <w:rFonts w:cs="Calibri"/>
          <w:b/>
        </w:rPr>
        <w:t>\home\www\moodledata</w:t>
      </w:r>
      <w:r>
        <w:rPr>
          <w:rFonts w:cs="Calibri"/>
          <w:b/>
        </w:rPr>
        <w:t xml:space="preserve"> </w:t>
      </w:r>
      <w:r>
        <w:rPr>
          <w:rFonts w:cs="Calibri"/>
        </w:rPr>
        <w:t xml:space="preserve">e de toda a base de dados. O script está salvo em  </w:t>
      </w:r>
      <w:r>
        <w:rPr>
          <w:rFonts w:cs="Calibri"/>
          <w:b/>
        </w:rPr>
        <w:t>\bin\backup.sh</w:t>
      </w:r>
      <w:r>
        <w:rPr>
          <w:rFonts w:cs="Calibri"/>
        </w:rPr>
        <w:t xml:space="preserve"> e está configurado no Crontab do linux para rodar todos os dias as 5 horas da manhã. O backup mantêm guardado os dados dos últimos 7 dias, para não comprometer o espaço físico do servidor. Os dados ficam armazenados da seguinte maneira: </w:t>
      </w:r>
    </w:p>
    <w:p w:rsidR="00C45478" w:rsidRDefault="00C45478" w:rsidP="002C791F">
      <w:pPr>
        <w:pStyle w:val="ListParagraph"/>
        <w:numPr>
          <w:ilvl w:val="0"/>
          <w:numId w:val="6"/>
        </w:numPr>
        <w:rPr>
          <w:rFonts w:cs="Calibri"/>
        </w:rPr>
      </w:pPr>
      <w:r>
        <w:rPr>
          <w:rFonts w:cs="Calibri"/>
          <w:b/>
        </w:rPr>
        <w:t xml:space="preserve">\home\files\backup\arquivos\: </w:t>
      </w:r>
      <w:r>
        <w:rPr>
          <w:rFonts w:cs="Calibri"/>
        </w:rPr>
        <w:t>Os arquivos utilizados pelo o moodle que ficam no diretório moodledata;</w:t>
      </w:r>
    </w:p>
    <w:p w:rsidR="00C45478" w:rsidRDefault="00C45478" w:rsidP="002C791F">
      <w:pPr>
        <w:pStyle w:val="ListParagraph"/>
        <w:numPr>
          <w:ilvl w:val="0"/>
          <w:numId w:val="6"/>
        </w:numPr>
        <w:rPr>
          <w:rFonts w:cs="Calibri"/>
        </w:rPr>
      </w:pPr>
      <w:r>
        <w:rPr>
          <w:rFonts w:cs="Calibri"/>
          <w:b/>
        </w:rPr>
        <w:t>\home\files\backup\www\:</w:t>
      </w:r>
      <w:r>
        <w:rPr>
          <w:rFonts w:cs="Calibri"/>
        </w:rPr>
        <w:t xml:space="preserve"> Os arquivos fontes do site domus;</w:t>
      </w:r>
    </w:p>
    <w:p w:rsidR="00C45478" w:rsidRDefault="00C45478" w:rsidP="002C791F">
      <w:pPr>
        <w:pStyle w:val="ListParagraph"/>
        <w:numPr>
          <w:ilvl w:val="0"/>
          <w:numId w:val="6"/>
        </w:numPr>
        <w:rPr>
          <w:rFonts w:cs="Calibri"/>
        </w:rPr>
      </w:pPr>
      <w:r>
        <w:rPr>
          <w:rFonts w:cs="Calibri"/>
          <w:b/>
        </w:rPr>
        <w:t>\home\files\backup\bd\:</w:t>
      </w:r>
      <w:r>
        <w:rPr>
          <w:rFonts w:cs="Calibri"/>
        </w:rPr>
        <w:t xml:space="preserve"> Os arquivos do banco de dados;</w:t>
      </w:r>
    </w:p>
    <w:p w:rsidR="00C45478" w:rsidRPr="002D74E0" w:rsidRDefault="00C45478" w:rsidP="002D74E0">
      <w:pPr>
        <w:ind w:left="426"/>
        <w:rPr>
          <w:rFonts w:cs="Calibri"/>
        </w:rPr>
      </w:pPr>
      <w:r>
        <w:rPr>
          <w:rFonts w:cs="Calibri"/>
        </w:rPr>
        <w:t>A versão 1.0 do script está escrita da seguinte forma:</w:t>
      </w:r>
    </w:p>
    <w:p w:rsidR="00C45478" w:rsidRPr="002D74E0" w:rsidRDefault="00C45478" w:rsidP="00AC7E6D">
      <w:pPr>
        <w:pStyle w:val="ListParagraph"/>
        <w:ind w:left="426"/>
        <w:rPr>
          <w:rStyle w:val="apple-style-span"/>
          <w:rFonts w:cs="Calibri"/>
          <w:color w:val="000000"/>
        </w:rPr>
      </w:pPr>
      <w:r w:rsidRPr="002D74E0">
        <w:rPr>
          <w:rStyle w:val="apple-style-span"/>
          <w:rFonts w:cs="Calibri"/>
          <w:color w:val="000000"/>
        </w:rPr>
        <w:t>#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#Script de backup de arquivos do domus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#Criado por: Hersilio B de Oliveira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#Data:05/05/2011</w:t>
      </w:r>
    </w:p>
    <w:p w:rsidR="00C45478" w:rsidRPr="002D74E0" w:rsidRDefault="00C45478" w:rsidP="00AC7E6D">
      <w:pPr>
        <w:pStyle w:val="ListParagraph"/>
        <w:ind w:left="426"/>
        <w:rPr>
          <w:rFonts w:cs="Calibri"/>
          <w:b/>
        </w:rPr>
      </w:pPr>
      <w:r w:rsidRPr="002D74E0">
        <w:rPr>
          <w:rStyle w:val="apple-style-span"/>
          <w:rFonts w:cs="Calibri"/>
          <w:color w:val="000000"/>
        </w:rPr>
        <w:t>#Versão: 1.0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"iniciando backup dos arquivos..."</w:t>
      </w:r>
      <w:r w:rsidRPr="002D74E0">
        <w:rPr>
          <w:rFonts w:cs="Calibri"/>
          <w:color w:val="000000"/>
        </w:rPr>
        <w:br/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#variaveis ---------------------------------------------------------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DIR_ORIG="/home/www/"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DIR_DEST="/home/files/backup/"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EXT1="_bkp_"`date +%Y%m%d`".tar.gz"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EXT2="_bkp_"`date '+%Y%m%d' --date='7 days ago'`".tar.gz"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EXT3="_bkp_"`date +%Y%m%d`".sql"</w:t>
      </w:r>
      <w:r w:rsidRPr="002D74E0">
        <w:rPr>
          <w:rFonts w:cs="Calibri"/>
          <w:color w:val="000000"/>
        </w:rPr>
        <w:br/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#parar o servico do apache -------------------------------------------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"parando servico httpd..."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/etc/init.d/httpd stop</w:t>
      </w:r>
      <w:r w:rsidRPr="002D74E0">
        <w:rPr>
          <w:rFonts w:cs="Calibri"/>
          <w:color w:val="000000"/>
        </w:rPr>
        <w:br/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#bkp do diretorio moodledata ----------------------------------------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CURRENT="moodledata"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"iniciando backup diretorio: ${DIR_ORIG}${CURRENT}"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tar -cvzf ${DIR_DEST}arquivos/${CURRENT}${EXT1} ${DIR_ORIG}${CURRENT}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rm -r -f ${DIR_DEST}arquivos/${CURRENT}${EXT2}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"fim backup diretorio: ${CURRENT}"</w:t>
      </w:r>
      <w:r w:rsidRPr="002D74E0">
        <w:rPr>
          <w:rFonts w:cs="Calibri"/>
          <w:color w:val="000000"/>
        </w:rPr>
        <w:br/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#bkp diretorio html -------------------------------------------------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CURRENT="html"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"iniciando backup diretorio: ${DIR_ORIG}${CURRENT}"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tar -cvzf ${DIR_DEST}www/${CURRENT}${EXT1} ${DIR_ORIG}${CURRENT}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rm -r -f ${DIR_DEST}www/${CURRENT}${EXT2}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"fim backup diretorio: ${CURRENT}"</w:t>
      </w:r>
      <w:r w:rsidRPr="002D74E0">
        <w:rPr>
          <w:rFonts w:cs="Calibri"/>
          <w:color w:val="000000"/>
        </w:rPr>
        <w:br/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#bkp banco de dados -----------------------------------------------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"iniciando backup do banco de dados..."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mysqldump --host localhost --user root --all-databases &gt; ${DIR_DEST}bd/bd${EXT3}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rm -r -f ${DIR_DEST}/bd/bd_bkp_"`date '+%Y%m%d' --date='7 days ago'`".sql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"fim backup do banco de dados!"</w:t>
      </w:r>
      <w:r w:rsidRPr="002D74E0">
        <w:rPr>
          <w:rFonts w:cs="Calibri"/>
          <w:color w:val="000000"/>
        </w:rPr>
        <w:br/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#iniciar o servico do apache ------------------------------------------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"iniciando servico httpd..."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/etc/init.d/httpd start</w:t>
      </w:r>
      <w:r w:rsidRPr="002D74E0">
        <w:rPr>
          <w:rFonts w:cs="Calibri"/>
          <w:color w:val="000000"/>
        </w:rPr>
        <w:br/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"Backup realizado com sucesso!"</w:t>
      </w:r>
      <w:r w:rsidRPr="002D74E0">
        <w:rPr>
          <w:rFonts w:cs="Calibri"/>
          <w:color w:val="000000"/>
        </w:rPr>
        <w:br/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echo ""</w:t>
      </w:r>
      <w:r w:rsidRPr="002D74E0">
        <w:rPr>
          <w:rFonts w:cs="Calibri"/>
          <w:color w:val="000000"/>
        </w:rPr>
        <w:br/>
      </w:r>
      <w:r w:rsidRPr="002D74E0">
        <w:rPr>
          <w:rStyle w:val="apple-style-span"/>
          <w:rFonts w:cs="Calibri"/>
          <w:color w:val="000000"/>
        </w:rPr>
        <w:t>exit 0</w:t>
      </w:r>
    </w:p>
    <w:p w:rsidR="00C45478" w:rsidRPr="004D49FB" w:rsidRDefault="00C45478" w:rsidP="00924B3D">
      <w:pPr>
        <w:pStyle w:val="ListParagraph"/>
        <w:ind w:left="426"/>
        <w:rPr>
          <w:rFonts w:cs="Calibri"/>
          <w:b/>
          <w:sz w:val="32"/>
        </w:rPr>
      </w:pPr>
    </w:p>
    <w:p w:rsidR="00C45478" w:rsidRPr="004D49FB" w:rsidRDefault="00C45478" w:rsidP="00924B3D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 w:rsidRPr="004D49FB">
        <w:rPr>
          <w:rFonts w:cs="Calibri"/>
          <w:b/>
          <w:sz w:val="24"/>
        </w:rPr>
        <w:t>Elaboração e te</w:t>
      </w:r>
      <w:r>
        <w:rPr>
          <w:rFonts w:cs="Calibri"/>
          <w:b/>
          <w:sz w:val="24"/>
        </w:rPr>
        <w:t>stes das etapas da inscrição do estudante</w:t>
      </w:r>
      <w:r w:rsidRPr="004D49FB">
        <w:rPr>
          <w:rFonts w:cs="Calibri"/>
          <w:b/>
          <w:sz w:val="24"/>
        </w:rPr>
        <w:t>;</w:t>
      </w:r>
    </w:p>
    <w:p w:rsidR="00C45478" w:rsidRDefault="00C45478" w:rsidP="00924B3D">
      <w:pPr>
        <w:ind w:left="360"/>
      </w:pPr>
      <w:r>
        <w:t>Etapas da Inscrição</w:t>
      </w:r>
    </w:p>
    <w:p w:rsidR="00C45478" w:rsidRDefault="00C45478" w:rsidP="00924B3D">
      <w:pPr>
        <w:pStyle w:val="ListParagraph"/>
        <w:numPr>
          <w:ilvl w:val="0"/>
          <w:numId w:val="7"/>
        </w:numPr>
      </w:pPr>
      <w:r>
        <w:t>Usuário/Estudante  entra no site e na tela de autenticação clica em “Formulário de cadastramento” ou “Cadastramento de usuário”. Preenche os seus dados e confirma, após está ação será lhe enviado um e-mail confirmando o seu cadastro.</w: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_x0000_i1030" type="#_x0000_t75" style="width:420pt;height:257.25pt;visibility:visible">
            <v:imagedata r:id="rId13" o:title=""/>
          </v:shape>
        </w:pic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_x0000_i1031" type="#_x0000_t75" style="width:423pt;height:214.5pt;visibility:visible">
            <v:imagedata r:id="rId14" o:title=""/>
          </v:shape>
        </w:pict>
      </w:r>
    </w:p>
    <w:p w:rsidR="00C45478" w:rsidRDefault="00C45478" w:rsidP="00924B3D">
      <w:pPr>
        <w:pStyle w:val="ListParagraph"/>
        <w:numPr>
          <w:ilvl w:val="0"/>
          <w:numId w:val="7"/>
        </w:numPr>
      </w:pPr>
      <w:r>
        <w:t>O aluno irá aguardar o seu cadastro ser aprovado por alguém que terá permissões de gerenciamento de usuário</w: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_x0000_i1032" type="#_x0000_t75" style="width:183pt;height:225pt;visibility:visible">
            <v:imagedata r:id="rId15" o:title=""/>
          </v:shape>
        </w:pic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_x0000_i1033" type="#_x0000_t75" style="width:423.75pt;height:120pt;visibility:visible">
            <v:imagedata r:id="rId16" o:title=""/>
          </v:shape>
        </w:pict>
      </w:r>
    </w:p>
    <w:p w:rsidR="00C45478" w:rsidRDefault="00C45478" w:rsidP="00924B3D">
      <w:pPr>
        <w:pStyle w:val="ListParagraph"/>
        <w:numPr>
          <w:ilvl w:val="0"/>
          <w:numId w:val="7"/>
        </w:numPr>
      </w:pPr>
      <w:r>
        <w:t>Após ser aprovado, precisa ser definido qual a função  dele dentro do sistema. Em “Designar funções globais do sistema”, deve-se selecionar o perfil, entre os disponíveis (“Administrador”, ”Criador de curso”, ”Professor”, ”Professor não-editor”, ”</w:t>
      </w:r>
      <w:r w:rsidRPr="00924B3D">
        <w:rPr>
          <w:b/>
        </w:rPr>
        <w:t>Estudante</w:t>
      </w:r>
      <w:r>
        <w:t>” ou Visitante).</w: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_x0000_i1034" type="#_x0000_t75" style="width:422.25pt;height:183.75pt;visibility:visible">
            <v:imagedata r:id="rId17" o:title=""/>
          </v:shape>
        </w:pict>
      </w:r>
    </w:p>
    <w:p w:rsidR="00C45478" w:rsidRDefault="00C45478" w:rsidP="00924B3D">
      <w:pPr>
        <w:ind w:left="360"/>
      </w:pPr>
      <w:r>
        <w:t>- Seleciona o usuário cadastrado</w: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Imagem 6" o:spid="_x0000_i1035" type="#_x0000_t75" style="width:349.5pt;height:231pt;visibility:visible">
            <v:imagedata r:id="rId18" o:title=""/>
          </v:shape>
        </w:pic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Imagem 7" o:spid="_x0000_i1036" type="#_x0000_t75" style="width:423pt;height:171.75pt;visibility:visible">
            <v:imagedata r:id="rId19" o:title=""/>
          </v:shape>
        </w:pict>
      </w:r>
    </w:p>
    <w:p w:rsidR="00C45478" w:rsidRDefault="00C45478" w:rsidP="00924B3D">
      <w:pPr>
        <w:pStyle w:val="ListParagraph"/>
        <w:numPr>
          <w:ilvl w:val="0"/>
          <w:numId w:val="7"/>
        </w:numPr>
      </w:pPr>
      <w:r>
        <w:t>Próximo passo é adicionar o usuário aos Grupos/Níveis que ele pertence para ter acesso aos recursos do curso, caso contrário será mostrado à mensagem “</w:t>
      </w:r>
      <w:r w:rsidRPr="00924B3D">
        <w:rPr>
          <w:rStyle w:val="apple-style-span"/>
          <w:rFonts w:ascii="Lucida Sans Unicode" w:hAnsi="Lucida Sans Unicode" w:cs="Lucida Sans Unicode"/>
          <w:color w:val="FF0000"/>
          <w:sz w:val="18"/>
          <w:szCs w:val="23"/>
        </w:rPr>
        <w:t>Sinto muito, você precisa ser membro de pelo menos um grupo incluído nessa atividade</w:t>
      </w:r>
      <w:r>
        <w:t>” ao tentar acessar. Para efetuar está configuração, deve-se entrar no gerenciador de cursos na opção “Acrescentar / Modificar cursos” e entrar no(s) curso(s) em que o  usuário irá participar.</w: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_x0000_i1037" type="#_x0000_t75" style="width:420pt;height:242.25pt;visibility:visible">
            <v:imagedata r:id="rId20" o:title=""/>
          </v:shape>
        </w:pict>
      </w:r>
    </w:p>
    <w:p w:rsidR="00C45478" w:rsidRDefault="00C45478" w:rsidP="00924B3D">
      <w:pPr>
        <w:ind w:left="360"/>
      </w:pPr>
      <w:r>
        <w:t>- Entre em grupos do curso.</w: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_x0000_i1038" type="#_x0000_t75" style="width:422.25pt;height:241.5pt;visibility:visible">
            <v:imagedata r:id="rId21" o:title=""/>
          </v:shape>
        </w:pict>
      </w:r>
    </w:p>
    <w:p w:rsidR="00C45478" w:rsidRDefault="00C45478" w:rsidP="00924B3D">
      <w:pPr>
        <w:ind w:left="360"/>
      </w:pPr>
      <w:r>
        <w:t>- Em seguida, irá aparecer a tela de gerenciamento de Grupos/Níveis, aonde será definido em qual ele se encontrará dentro do curso.</w:t>
      </w:r>
    </w:p>
    <w:p w:rsidR="00C45478" w:rsidRDefault="00C45478" w:rsidP="005815CA">
      <w:pPr>
        <w:ind w:left="360"/>
        <w:jc w:val="center"/>
      </w:pPr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42.3pt;margin-top:305.9pt;width:96.75pt;height:12.55pt;flip:y;z-index:251660800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27" type="#_x0000_t32" style="position:absolute;left:0;text-align:left;margin-left:-43.3pt;margin-top:259.05pt;width:110.5pt;height:11.7pt;flip:y;z-index:251655680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28" type="#_x0000_t32" style="position:absolute;left:0;text-align:left;margin-left:-42.3pt;margin-top:202.1pt;width:140.25pt;height:80.35pt;z-index:25165670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29" type="#_x0000_t32" style="position:absolute;left:0;text-align:left;margin-left:-42.3pt;margin-top:202.1pt;width:96.75pt;height:33.45pt;z-index:251653632" o:connectortype="straight">
            <v:stroke endarrow="block"/>
          </v:shape>
        </w:pict>
      </w:r>
      <w:r>
        <w:rPr>
          <w:noProof/>
          <w:lang w:eastAsia="pt-BR"/>
        </w:rPr>
        <w:pict>
          <v:oval id="_x0000_s1030" style="position:absolute;left:0;text-align:left;margin-left:-65.75pt;margin-top:259pt;width:20.9pt;height:23.45pt;z-index:251657728">
            <v:textbox>
              <w:txbxContent>
                <w:p w:rsidR="00C45478" w:rsidRPr="003C5FA4" w:rsidRDefault="00C45478" w:rsidP="00924B3D">
                  <w:pPr>
                    <w:rPr>
                      <w:sz w:val="32"/>
                    </w:rPr>
                  </w:pPr>
                  <w:r>
                    <w:rPr>
                      <w:sz w:val="24"/>
                    </w:rPr>
                    <w:t>B</w:t>
                  </w:r>
                </w:p>
              </w:txbxContent>
            </v:textbox>
          </v:oval>
        </w:pict>
      </w:r>
      <w:r>
        <w:rPr>
          <w:noProof/>
          <w:lang w:eastAsia="pt-BR"/>
        </w:rPr>
        <w:pict>
          <v:oval id="_x0000_s1031" style="position:absolute;left:0;text-align:left;margin-left:-62.5pt;margin-top:307.6pt;width:20.9pt;height:23.45pt;z-index:251661824">
            <v:textbox>
              <w:txbxContent>
                <w:p w:rsidR="00C45478" w:rsidRPr="003C5FA4" w:rsidRDefault="00C45478" w:rsidP="00924B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C</w:t>
                  </w:r>
                </w:p>
              </w:txbxContent>
            </v:textbox>
          </v:oval>
        </w:pict>
      </w:r>
      <w:r>
        <w:rPr>
          <w:noProof/>
          <w:lang w:eastAsia="pt-BR"/>
        </w:rPr>
        <w:pict>
          <v:oval id="_x0000_s1032" style="position:absolute;left:0;text-align:left;margin-left:433.2pt;margin-top:197.05pt;width:22.6pt;height:24.3pt;z-index:251659776">
            <v:textbox>
              <w:txbxContent>
                <w:p w:rsidR="00C45478" w:rsidRPr="003C5FA4" w:rsidRDefault="00C45478" w:rsidP="00924B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D</w:t>
                  </w:r>
                </w:p>
              </w:txbxContent>
            </v:textbox>
          </v:oval>
        </w:pict>
      </w:r>
      <w:r>
        <w:rPr>
          <w:noProof/>
          <w:lang w:eastAsia="pt-BR"/>
        </w:rPr>
        <w:pict>
          <v:shape id="_x0000_s1033" type="#_x0000_t32" style="position:absolute;left:0;text-align:left;margin-left:344.45pt;margin-top:212.3pt;width:88.75pt;height:23.25pt;flip:x;z-index:251658752" o:connectortype="straight">
            <v:stroke endarrow="block"/>
          </v:shape>
        </w:pict>
      </w:r>
      <w:r>
        <w:rPr>
          <w:noProof/>
          <w:lang w:eastAsia="pt-BR"/>
        </w:rPr>
        <w:pict>
          <v:oval id="_x0000_s1034" style="position:absolute;left:0;text-align:left;margin-left:-65.75pt;margin-top:188.85pt;width:22.45pt;height:23.45pt;z-index:251654656">
            <v:textbox style="mso-next-textbox:#_x0000_s1034">
              <w:txbxContent>
                <w:p w:rsidR="00C45478" w:rsidRPr="003C5FA4" w:rsidRDefault="00C45478" w:rsidP="00924B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A</w:t>
                  </w:r>
                </w:p>
              </w:txbxContent>
            </v:textbox>
          </v:oval>
        </w:pict>
      </w:r>
      <w:r w:rsidRPr="0025748F">
        <w:rPr>
          <w:noProof/>
          <w:lang w:eastAsia="pt-BR"/>
        </w:rPr>
        <w:pict>
          <v:shape id="_x0000_i1039" type="#_x0000_t75" style="width:395.25pt;height:330.75pt;visibility:visible">
            <v:imagedata r:id="rId22" o:title=""/>
          </v:shape>
        </w:pict>
      </w:r>
    </w:p>
    <w:p w:rsidR="00C45478" w:rsidRDefault="00C45478" w:rsidP="00924B3D">
      <w:pPr>
        <w:ind w:left="360"/>
      </w:pPr>
      <w:r>
        <w:t>(A) – Vai para a tela para Criação / Alteração de grupos</w: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_x0000_i1040" type="#_x0000_t75" style="width:343.5pt;height:222.75pt;visibility:visible">
            <v:imagedata r:id="rId23" o:title=""/>
          </v:shape>
        </w:pict>
      </w:r>
    </w:p>
    <w:p w:rsidR="00C45478" w:rsidRDefault="00C45478" w:rsidP="00924B3D">
      <w:pPr>
        <w:ind w:left="360"/>
      </w:pPr>
      <w:r>
        <w:t>(B) – Exclui um grupo selecionado</w:t>
      </w:r>
    </w:p>
    <w:p w:rsidR="00C45478" w:rsidRDefault="00C45478" w:rsidP="00924B3D">
      <w:pPr>
        <w:ind w:left="360"/>
      </w:pPr>
      <w:r>
        <w:t>(C) – Vai para a tela para criar os grupos automaticamente</w:t>
      </w:r>
    </w:p>
    <w:p w:rsidR="00C45478" w:rsidRDefault="00C45478" w:rsidP="00924B3D">
      <w:pPr>
        <w:ind w:left="360"/>
      </w:pPr>
      <w:r w:rsidRPr="0025748F">
        <w:rPr>
          <w:noProof/>
          <w:lang w:eastAsia="pt-BR"/>
        </w:rPr>
        <w:pict>
          <v:shape id="_x0000_i1041" type="#_x0000_t75" style="width:425.25pt;height:219.75pt;visibility:visible">
            <v:imagedata r:id="rId24" o:title=""/>
          </v:shape>
        </w:pict>
      </w:r>
    </w:p>
    <w:p w:rsidR="00C45478" w:rsidRDefault="00C45478" w:rsidP="00924B3D">
      <w:pPr>
        <w:ind w:left="360"/>
      </w:pPr>
      <w:r>
        <w:t>(D) – Vai para a tela de adicionar/remover usuários ao grupo/nível selecionado</w:t>
      </w:r>
    </w:p>
    <w:p w:rsidR="00C45478" w:rsidRDefault="00C45478" w:rsidP="00924B3D">
      <w:pPr>
        <w:ind w:left="360"/>
      </w:pPr>
      <w:r w:rsidRPr="0025748F">
        <w:rPr>
          <w:noProof/>
          <w:lang w:eastAsia="pt-BR"/>
        </w:rPr>
        <w:pict>
          <v:shape id="_x0000_i1042" type="#_x0000_t75" style="width:420pt;height:244.5pt;visibility:visible">
            <v:imagedata r:id="rId25" o:title=""/>
          </v:shape>
        </w:pict>
      </w:r>
    </w:p>
    <w:p w:rsidR="00C45478" w:rsidRPr="005815CA" w:rsidRDefault="00C45478" w:rsidP="00924B3D">
      <w:pPr>
        <w:pStyle w:val="ListParagraph"/>
        <w:numPr>
          <w:ilvl w:val="0"/>
          <w:numId w:val="7"/>
        </w:numPr>
        <w:rPr>
          <w:b/>
        </w:rPr>
      </w:pPr>
      <w:r w:rsidRPr="005815CA">
        <w:rPr>
          <w:b/>
        </w:rPr>
        <w:t xml:space="preserve">Definir os Grupos/Níveis de cada recurso. </w:t>
      </w:r>
    </w:p>
    <w:p w:rsidR="00C45478" w:rsidRDefault="00C45478" w:rsidP="00924B3D">
      <w:pPr>
        <w:ind w:left="360"/>
      </w:pPr>
      <w:r>
        <w:t>- Ao lado de cada recurso encontra-se o Grupo/Nível que o usuário deverá ter para acessá-lo</w:t>
      </w:r>
    </w:p>
    <w:p w:rsidR="00C45478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Imagem 8" o:spid="_x0000_i1043" type="#_x0000_t75" style="width:213.75pt;height:116.25pt;visibility:visible">
            <v:imagedata r:id="rId26" o:title=""/>
          </v:shape>
        </w:pict>
      </w:r>
    </w:p>
    <w:p w:rsidR="00C45478" w:rsidRDefault="00C45478" w:rsidP="00924B3D">
      <w:pPr>
        <w:ind w:left="360"/>
      </w:pPr>
      <w:r>
        <w:t xml:space="preserve">- Para configurar o recurso clique no botão </w:t>
      </w:r>
      <w:r w:rsidRPr="0025748F">
        <w:rPr>
          <w:noProof/>
          <w:lang w:eastAsia="pt-BR"/>
        </w:rPr>
        <w:pict>
          <v:shape id="Imagem 10" o:spid="_x0000_i1044" type="#_x0000_t75" style="width:10.5pt;height:9.75pt;visibility:visible">
            <v:imagedata r:id="rId27" o:title=""/>
          </v:shape>
        </w:pict>
      </w:r>
      <w:r>
        <w:t>, para atualizar. Em seguida, clique na opção “Mostrar avançados”, ao expandir a janela vá para a configuração “Disponível apenas para os membros do grupo” e selecione o grupo/nível que terá permissão para acessar.</w:t>
      </w:r>
    </w:p>
    <w:p w:rsidR="00C45478" w:rsidRPr="008423CE" w:rsidRDefault="00C45478" w:rsidP="005815CA">
      <w:pPr>
        <w:ind w:left="360"/>
        <w:jc w:val="center"/>
      </w:pPr>
      <w:r w:rsidRPr="0025748F">
        <w:rPr>
          <w:noProof/>
          <w:lang w:eastAsia="pt-BR"/>
        </w:rPr>
        <w:pict>
          <v:shape id="Imagem 11" o:spid="_x0000_i1045" type="#_x0000_t75" style="width:422.25pt;height:74.25pt;visibility:visible">
            <v:imagedata r:id="rId28" o:title=""/>
          </v:shape>
        </w:pict>
      </w:r>
    </w:p>
    <w:p w:rsidR="00C45478" w:rsidRPr="00876874" w:rsidRDefault="00C45478" w:rsidP="00876874">
      <w:pPr>
        <w:ind w:left="360"/>
        <w:jc w:val="center"/>
        <w:rPr>
          <w:rStyle w:val="apple-style-span"/>
        </w:rPr>
      </w:pPr>
      <w:r w:rsidRPr="0025748F">
        <w:rPr>
          <w:noProof/>
          <w:lang w:eastAsia="pt-BR"/>
        </w:rPr>
        <w:pict>
          <v:shape id="Imagem 12" o:spid="_x0000_i1046" type="#_x0000_t75" style="width:234.75pt;height:291.75pt;visibility:visible">
            <v:imagedata r:id="rId29" o:title=""/>
          </v:shape>
        </w:pict>
      </w:r>
    </w:p>
    <w:p w:rsidR="00C45478" w:rsidRPr="00876874" w:rsidRDefault="00C45478" w:rsidP="00876874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 w:rsidRPr="004D49FB">
        <w:rPr>
          <w:rFonts w:cs="Calibri"/>
          <w:b/>
          <w:sz w:val="24"/>
        </w:rPr>
        <w:t>Automatização da inscrição dos alunos por meio de planilha eletrônica;</w:t>
      </w:r>
    </w:p>
    <w:p w:rsidR="00C45478" w:rsidRDefault="00C45478" w:rsidP="00876874">
      <w:r>
        <w:t>Padrão de como deve ser o arquivo de inscrição do alunos:</w:t>
      </w:r>
    </w:p>
    <w:p w:rsidR="00C45478" w:rsidRDefault="00C45478" w:rsidP="00876874">
      <w:r>
        <w:t>Campos obrigatórios:</w:t>
      </w:r>
    </w:p>
    <w:p w:rsidR="00C45478" w:rsidRDefault="00C45478" w:rsidP="00876874">
      <w:pPr>
        <w:pStyle w:val="ListParagraph"/>
        <w:numPr>
          <w:ilvl w:val="0"/>
          <w:numId w:val="8"/>
        </w:numPr>
      </w:pPr>
      <w:r>
        <w:t>Username: Deve ser ter letras apenas minúsculas, números, hífen ‘-’ ou sublinhado ‘_’</w:t>
      </w:r>
    </w:p>
    <w:p w:rsidR="00C45478" w:rsidRDefault="00C45478" w:rsidP="00876874">
      <w:pPr>
        <w:pStyle w:val="ListParagraph"/>
        <w:numPr>
          <w:ilvl w:val="0"/>
          <w:numId w:val="8"/>
        </w:numPr>
      </w:pPr>
      <w:r>
        <w:t>Senha: Deve conter letras e números. Obs.: colocando “changeme” ele obrigará o aluno mudar a senha assim que tentar acessar</w:t>
      </w:r>
    </w:p>
    <w:p w:rsidR="00C45478" w:rsidRDefault="00C45478" w:rsidP="00876874">
      <w:pPr>
        <w:pStyle w:val="ListParagraph"/>
        <w:numPr>
          <w:ilvl w:val="0"/>
          <w:numId w:val="8"/>
        </w:numPr>
      </w:pPr>
      <w:r>
        <w:t>Firstname: O primeiro nome do aluno</w:t>
      </w:r>
    </w:p>
    <w:p w:rsidR="00C45478" w:rsidRDefault="00C45478" w:rsidP="00876874">
      <w:pPr>
        <w:pStyle w:val="ListParagraph"/>
        <w:numPr>
          <w:ilvl w:val="0"/>
          <w:numId w:val="8"/>
        </w:numPr>
      </w:pPr>
      <w:r>
        <w:t>Lastname: O último nome do aluno</w:t>
      </w:r>
    </w:p>
    <w:p w:rsidR="00C45478" w:rsidRDefault="00C45478" w:rsidP="00876874">
      <w:pPr>
        <w:pStyle w:val="ListParagraph"/>
        <w:numPr>
          <w:ilvl w:val="0"/>
          <w:numId w:val="8"/>
        </w:numPr>
      </w:pPr>
      <w:r>
        <w:t xml:space="preserve">Email: </w:t>
      </w:r>
      <w:hyperlink r:id="rId30" w:history="1">
        <w:r w:rsidRPr="00C012A1">
          <w:rPr>
            <w:rStyle w:val="Hyperlink"/>
          </w:rPr>
          <w:t>aluno@domin.com</w:t>
        </w:r>
      </w:hyperlink>
    </w:p>
    <w:p w:rsidR="00C45478" w:rsidRDefault="00C45478" w:rsidP="00876874">
      <w:pPr>
        <w:pStyle w:val="ListParagraph"/>
        <w:numPr>
          <w:ilvl w:val="0"/>
          <w:numId w:val="8"/>
        </w:numPr>
      </w:pPr>
      <w:r>
        <w:t>City: Cidade onde reside o aluno</w:t>
      </w:r>
    </w:p>
    <w:p w:rsidR="00C45478" w:rsidRDefault="00C45478" w:rsidP="00876874">
      <w:pPr>
        <w:pStyle w:val="ListParagraph"/>
        <w:numPr>
          <w:ilvl w:val="0"/>
          <w:numId w:val="8"/>
        </w:numPr>
      </w:pPr>
      <w:r>
        <w:t>Country: abreviatura do país. Ex: ‘BR’ para Brasil</w:t>
      </w:r>
    </w:p>
    <w:p w:rsidR="00C45478" w:rsidRDefault="00C45478" w:rsidP="00876874">
      <w:r>
        <w:t>Campos opcionais:</w:t>
      </w:r>
    </w:p>
    <w:p w:rsidR="00C45478" w:rsidRDefault="00C45478" w:rsidP="00876874">
      <w:pPr>
        <w:pStyle w:val="ListParagraph"/>
        <w:numPr>
          <w:ilvl w:val="0"/>
          <w:numId w:val="9"/>
        </w:numPr>
      </w:pPr>
      <w:r>
        <w:t>Course[n]: Abreviatura do nome do curso em que o aluno será inscrito</w:t>
      </w:r>
    </w:p>
    <w:p w:rsidR="00C45478" w:rsidRDefault="00C45478" w:rsidP="00876874">
      <w:pPr>
        <w:pStyle w:val="ListParagraph"/>
        <w:numPr>
          <w:ilvl w:val="0"/>
          <w:numId w:val="9"/>
        </w:numPr>
      </w:pPr>
      <w:r>
        <w:t>Group[n]: Grupo onde ele será alocado</w:t>
      </w:r>
    </w:p>
    <w:p w:rsidR="00C45478" w:rsidRDefault="00C45478" w:rsidP="00876874">
      <w:pPr>
        <w:pStyle w:val="ListParagraph"/>
        <w:numPr>
          <w:ilvl w:val="0"/>
          <w:numId w:val="9"/>
        </w:numPr>
      </w:pPr>
      <w:r>
        <w:t>Type[n]: Tipo do usuário (1 – Estudante, 2 – Professor, 3 – Professor que não edita)</w:t>
      </w:r>
    </w:p>
    <w:p w:rsidR="00C45478" w:rsidRDefault="00C45478" w:rsidP="00876874">
      <w:pPr>
        <w:ind w:left="360"/>
      </w:pPr>
      <w:r>
        <w:t>Obs.: No lugar do [n] coloca-se o número sequêncial do número de cursos inscritos. Pode-se repetir o nome do curso mais com grupos diferentes, para que possa cadastrar o aluno em mais de um grupo. Ex: course1=ARQBIO,group1=Av2, course2=ARQBIO, group2=Basico</w:t>
      </w:r>
    </w:p>
    <w:p w:rsidR="00C45478" w:rsidRDefault="00C45478" w:rsidP="00876874">
      <w:pPr>
        <w:ind w:firstLine="360"/>
      </w:pPr>
      <w:r>
        <w:t>Sugiro que seja estabelecido um padrão para o nome dos grupos para que seja fácil a montagem das planilhas . Abaixo informações dos cursos atuais: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10"/>
        <w:gridCol w:w="1534"/>
        <w:gridCol w:w="4076"/>
      </w:tblGrid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  <w:jc w:val="center"/>
              <w:rPr>
                <w:b/>
              </w:rPr>
            </w:pPr>
            <w:r w:rsidRPr="009F44FF">
              <w:rPr>
                <w:b/>
              </w:rPr>
              <w:t>Fullname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  <w:jc w:val="center"/>
              <w:rPr>
                <w:b/>
              </w:rPr>
            </w:pPr>
            <w:r w:rsidRPr="009F44FF">
              <w:rPr>
                <w:b/>
              </w:rPr>
              <w:t>Shortname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  <w:jc w:val="center"/>
              <w:rPr>
                <w:b/>
              </w:rPr>
            </w:pPr>
            <w:r w:rsidRPr="009F44FF">
              <w:rPr>
                <w:b/>
              </w:rPr>
              <w:t>Groups</w:t>
            </w: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Domus - Instrumento de Apoio à Eficiência Energética de Edificações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Domus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Av1, Av2, Av3, Basico, Inter</w:t>
            </w: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Apresentação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APRE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Arquitetura Bioclimática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ARQBIO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Av2, Basico, Inter, Teste</w:t>
            </w: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RTQ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RTQ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Av2, Basico, Inter</w:t>
            </w: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Domus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DOM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Av1, Av2, Av3, Basico, Inter</w:t>
            </w: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Física das Edificações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FED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Av1, Av2, Av3, Basico, Inter</w:t>
            </w: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Aplicações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APLIC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Pesquisa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PES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arquitetura, geral</w:t>
            </w:r>
          </w:p>
        </w:tc>
      </w:tr>
      <w:tr w:rsidR="00C45478" w:rsidRPr="009F44FF" w:rsidTr="009F44FF">
        <w:tc>
          <w:tcPr>
            <w:tcW w:w="3110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Manual</w:t>
            </w:r>
          </w:p>
        </w:tc>
        <w:tc>
          <w:tcPr>
            <w:tcW w:w="1534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Manual</w:t>
            </w:r>
          </w:p>
        </w:tc>
        <w:tc>
          <w:tcPr>
            <w:tcW w:w="4076" w:type="dxa"/>
          </w:tcPr>
          <w:p w:rsidR="00C45478" w:rsidRPr="009F44FF" w:rsidRDefault="00C45478" w:rsidP="009F44FF">
            <w:pPr>
              <w:spacing w:after="0" w:line="240" w:lineRule="auto"/>
            </w:pPr>
            <w:r w:rsidRPr="009F44FF">
              <w:t>Av1, Av2, Av3, Basico, Inter</w:t>
            </w:r>
          </w:p>
        </w:tc>
      </w:tr>
    </w:tbl>
    <w:p w:rsidR="00C45478" w:rsidRDefault="00C45478" w:rsidP="00876874"/>
    <w:p w:rsidR="00C45478" w:rsidRDefault="00C45478" w:rsidP="00876874">
      <w:pPr>
        <w:ind w:left="426" w:hanging="426"/>
      </w:pPr>
      <w:r>
        <w:tab/>
        <w:t>A planilha deve ser salva como “*.CSV” separado por virgula.</w:t>
      </w:r>
    </w:p>
    <w:p w:rsidR="00C45478" w:rsidRDefault="00C45478" w:rsidP="00876874">
      <w:pPr>
        <w:ind w:firstLine="426"/>
      </w:pPr>
      <w:r>
        <w:t>No sistema para subir a planilha, deve entrar na opção “Carregar lista de usuário”, selecionar o arquivo e na opção “Codificação” selecionar a opção “ISO-8859-</w:t>
      </w:r>
      <w:smartTag w:uri="urn:schemas-microsoft-com:office:smarttags" w:element="metricconverter">
        <w:smartTagPr>
          <w:attr w:name="ProductID" w:val="1”"/>
        </w:smartTagPr>
        <w:r>
          <w:t>1”</w:t>
        </w:r>
      </w:smartTag>
      <w:r>
        <w:t>, em seguida clique em “Carregar lista de usuário”.</w:t>
      </w:r>
    </w:p>
    <w:p w:rsidR="00C45478" w:rsidRDefault="00C45478" w:rsidP="00876874">
      <w:r w:rsidRPr="0025748F">
        <w:rPr>
          <w:noProof/>
          <w:lang w:eastAsia="pt-BR"/>
        </w:rPr>
        <w:pict>
          <v:shape id="Imagem 1363" o:spid="_x0000_i1047" type="#_x0000_t75" style="width:423.75pt;height:156pt;visibility:visible">
            <v:imagedata r:id="rId31" o:title=""/>
          </v:shape>
        </w:pict>
      </w:r>
    </w:p>
    <w:p w:rsidR="00C45478" w:rsidRDefault="00C45478" w:rsidP="00876874">
      <w:pPr>
        <w:ind w:firstLine="567"/>
      </w:pPr>
      <w:r>
        <w:t>Na próxima tela, irão aparecer várias opções, mais que não precisa ser alterados. Apenas clique na opção “Carregar lista de usuários”</w:t>
      </w:r>
    </w:p>
    <w:p w:rsidR="00C45478" w:rsidRDefault="00C45478" w:rsidP="00876874">
      <w:r w:rsidRPr="0025748F">
        <w:rPr>
          <w:noProof/>
          <w:lang w:eastAsia="pt-BR"/>
        </w:rPr>
        <w:pict>
          <v:shape id="Imagem 1364" o:spid="_x0000_i1048" type="#_x0000_t75" style="width:425.25pt;height:402.75pt;visibility:visible">
            <v:imagedata r:id="rId32" o:title=""/>
          </v:shape>
        </w:pict>
      </w:r>
    </w:p>
    <w:p w:rsidR="00C45478" w:rsidRDefault="00C45478" w:rsidP="00876874">
      <w:pPr>
        <w:ind w:firstLine="426"/>
      </w:pPr>
      <w:r>
        <w:t>Na última tela irá aparecer as informações das inscrições realizadas de cada aluno, número de erros e número de criados.</w:t>
      </w:r>
    </w:p>
    <w:p w:rsidR="00C45478" w:rsidRPr="00146F6F" w:rsidRDefault="00C45478" w:rsidP="00876874">
      <w:r w:rsidRPr="0025748F">
        <w:rPr>
          <w:noProof/>
          <w:lang w:eastAsia="pt-BR"/>
        </w:rPr>
        <w:pict>
          <v:shape id="Imagem 1366" o:spid="_x0000_i1049" type="#_x0000_t75" style="width:420.75pt;height:168pt;visibility:visible">
            <v:imagedata r:id="rId33" o:title=""/>
          </v:shape>
        </w:pict>
      </w:r>
    </w:p>
    <w:p w:rsidR="00C45478" w:rsidRDefault="00C45478" w:rsidP="00876874">
      <w:pPr>
        <w:pStyle w:val="ListParagraph"/>
        <w:ind w:left="426"/>
        <w:rPr>
          <w:rFonts w:cs="Calibri"/>
          <w:b/>
          <w:sz w:val="32"/>
        </w:rPr>
      </w:pPr>
    </w:p>
    <w:p w:rsidR="00C45478" w:rsidRDefault="00C45478" w:rsidP="00876874">
      <w:pPr>
        <w:pStyle w:val="ListParagraph"/>
        <w:ind w:left="426"/>
        <w:rPr>
          <w:rFonts w:cs="Calibri"/>
          <w:b/>
          <w:sz w:val="32"/>
        </w:rPr>
      </w:pPr>
    </w:p>
    <w:p w:rsidR="00C45478" w:rsidRPr="004D49FB" w:rsidRDefault="00C45478" w:rsidP="00876874">
      <w:pPr>
        <w:pStyle w:val="ListParagraph"/>
        <w:ind w:left="426"/>
        <w:rPr>
          <w:rFonts w:cs="Calibri"/>
          <w:b/>
          <w:sz w:val="32"/>
        </w:rPr>
      </w:pPr>
    </w:p>
    <w:p w:rsidR="00C45478" w:rsidRPr="00067967" w:rsidRDefault="00C45478" w:rsidP="00876874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 w:rsidRPr="00876874">
        <w:rPr>
          <w:rFonts w:cs="Calibri"/>
          <w:b/>
          <w:sz w:val="24"/>
        </w:rPr>
        <w:t>Desenvolvimento de nova estrutura do menu vertical;</w:t>
      </w:r>
    </w:p>
    <w:p w:rsidR="00C45478" w:rsidRDefault="00C45478" w:rsidP="00067967">
      <w:pPr>
        <w:ind w:left="426"/>
        <w:rPr>
          <w:rFonts w:cs="Calibri"/>
          <w:sz w:val="24"/>
        </w:rPr>
      </w:pPr>
      <w:r>
        <w:rPr>
          <w:rFonts w:cs="Calibri"/>
          <w:sz w:val="24"/>
        </w:rPr>
        <w:t>O menu vertical foi dividido nas seguintes estruturas “Cursos Domus” e ”Conteúdos Domus”. Os cursos serão mostrados no menu apenas se o estudante ou usuário estiver devidamente inscrito.</w:t>
      </w:r>
    </w:p>
    <w:p w:rsidR="00C45478" w:rsidRPr="00067967" w:rsidRDefault="00C45478" w:rsidP="00067967">
      <w:pPr>
        <w:ind w:left="426"/>
        <w:rPr>
          <w:rFonts w:cs="Calibri"/>
          <w:sz w:val="24"/>
        </w:rPr>
      </w:pPr>
      <w:r w:rsidRPr="009F44FF">
        <w:rPr>
          <w:rFonts w:cs="Calibri"/>
          <w:noProof/>
          <w:sz w:val="24"/>
          <w:lang w:eastAsia="pt-BR"/>
        </w:rPr>
        <w:pict>
          <v:shape id="_x0000_i1050" type="#_x0000_t75" style="width:235.5pt;height:79.5pt;visibility:visible">
            <v:imagedata r:id="rId34" o:title=""/>
          </v:shape>
        </w:pict>
      </w:r>
    </w:p>
    <w:p w:rsidR="00C45478" w:rsidRPr="00876874" w:rsidRDefault="00C45478" w:rsidP="00902057">
      <w:pPr>
        <w:pStyle w:val="ListParagraph"/>
        <w:ind w:left="426"/>
        <w:rPr>
          <w:rFonts w:cs="Calibri"/>
          <w:b/>
          <w:sz w:val="32"/>
        </w:rPr>
      </w:pPr>
      <w:r w:rsidRPr="009F44FF">
        <w:rPr>
          <w:rFonts w:cs="Calibri"/>
          <w:b/>
          <w:noProof/>
          <w:sz w:val="32"/>
          <w:lang w:eastAsia="pt-BR"/>
        </w:rPr>
        <w:pict>
          <v:shape id="_x0000_i1051" type="#_x0000_t75" style="width:133.5pt;height:381.75pt;visibility:visible">
            <v:imagedata r:id="rId35" o:title=""/>
          </v:shape>
        </w:pict>
      </w:r>
    </w:p>
    <w:p w:rsidR="00C45478" w:rsidRPr="00510D57" w:rsidRDefault="00C45478" w:rsidP="00E331BB">
      <w:pPr>
        <w:pStyle w:val="ListParagraph"/>
        <w:numPr>
          <w:ilvl w:val="0"/>
          <w:numId w:val="3"/>
        </w:numPr>
        <w:ind w:left="426"/>
        <w:rPr>
          <w:rStyle w:val="apple-style-span"/>
          <w:rFonts w:cs="Calibri"/>
          <w:b/>
          <w:sz w:val="32"/>
        </w:rPr>
      </w:pPr>
      <w:r>
        <w:rPr>
          <w:rFonts w:cs="Calibri"/>
          <w:b/>
          <w:sz w:val="24"/>
        </w:rPr>
        <w:t>Foi configurado</w:t>
      </w:r>
      <w:r w:rsidRPr="004D49FB">
        <w:rPr>
          <w:rFonts w:cs="Calibri"/>
          <w:b/>
          <w:sz w:val="24"/>
        </w:rPr>
        <w:t xml:space="preserve"> </w:t>
      </w:r>
      <w:r>
        <w:rPr>
          <w:rFonts w:cs="Calibri"/>
          <w:b/>
          <w:sz w:val="24"/>
        </w:rPr>
        <w:t xml:space="preserve">para a apresentação do Nathan </w:t>
      </w:r>
      <w:r w:rsidRPr="004D49FB">
        <w:rPr>
          <w:rFonts w:cs="Calibri"/>
          <w:b/>
          <w:sz w:val="24"/>
        </w:rPr>
        <w:t xml:space="preserve">o fórum do domus para abordar os seguintes tópicos: </w:t>
      </w:r>
      <w:r w:rsidRPr="004D49FB">
        <w:rPr>
          <w:rStyle w:val="apple-style-span"/>
          <w:rFonts w:cs="Calibri"/>
          <w:b/>
          <w:color w:val="000000"/>
          <w:sz w:val="24"/>
          <w:szCs w:val="24"/>
        </w:rPr>
        <w:t>Geometria, Ganhos Internos, Climatização, Parâmetros de Simulação e RTQ- Relatórios de Saída;</w:t>
      </w:r>
    </w:p>
    <w:p w:rsidR="00C45478" w:rsidRDefault="00C45478" w:rsidP="00510D57">
      <w:pPr>
        <w:pStyle w:val="ListParagraph"/>
        <w:ind w:left="426"/>
        <w:rPr>
          <w:rStyle w:val="apple-style-span"/>
          <w:rFonts w:cs="Calibri"/>
          <w:b/>
          <w:sz w:val="32"/>
        </w:rPr>
      </w:pPr>
    </w:p>
    <w:p w:rsidR="00C45478" w:rsidRDefault="00C45478" w:rsidP="00510D57">
      <w:pPr>
        <w:pStyle w:val="ListParagraph"/>
        <w:ind w:left="426"/>
        <w:rPr>
          <w:rStyle w:val="apple-style-span"/>
          <w:rFonts w:cs="Calibri"/>
          <w:b/>
          <w:sz w:val="32"/>
        </w:rPr>
      </w:pPr>
    </w:p>
    <w:p w:rsidR="00C45478" w:rsidRPr="00620CA0" w:rsidRDefault="00C45478" w:rsidP="00510D57">
      <w:pPr>
        <w:pStyle w:val="ListParagraph"/>
        <w:ind w:left="426"/>
        <w:rPr>
          <w:rStyle w:val="apple-style-span"/>
          <w:rFonts w:cs="Calibri"/>
          <w:b/>
          <w:sz w:val="32"/>
        </w:rPr>
      </w:pPr>
    </w:p>
    <w:p w:rsidR="00C45478" w:rsidRPr="004D49FB" w:rsidRDefault="00C45478" w:rsidP="00510D57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 w:rsidRPr="004D49FB">
        <w:rPr>
          <w:rFonts w:cs="Calibri"/>
          <w:b/>
          <w:sz w:val="24"/>
        </w:rPr>
        <w:t>Configuração do Cmap Tools nos servidores;</w:t>
      </w:r>
    </w:p>
    <w:p w:rsidR="00C45478" w:rsidRDefault="00C45478" w:rsidP="00510D57">
      <w:pPr>
        <w:rPr>
          <w:rStyle w:val="apple-style-span"/>
          <w:rFonts w:cs="Calibri"/>
          <w:color w:val="000000"/>
        </w:rPr>
      </w:pPr>
      <w:r w:rsidRPr="004D49FB">
        <w:rPr>
          <w:rStyle w:val="Strong"/>
          <w:rFonts w:cs="Calibri"/>
          <w:b w:val="0"/>
          <w:color w:val="000000"/>
        </w:rPr>
        <w:t>Instalado no servidor a versão 5.04</w:t>
      </w:r>
      <w:r w:rsidRPr="004D49FB">
        <w:rPr>
          <w:rStyle w:val="apple-converted-space"/>
          <w:rFonts w:cs="Calibri"/>
          <w:b/>
          <w:color w:val="000000"/>
        </w:rPr>
        <w:t xml:space="preserve"> </w:t>
      </w:r>
      <w:r w:rsidRPr="004D49FB">
        <w:rPr>
          <w:rStyle w:val="apple-converted-space"/>
          <w:rFonts w:cs="Calibri"/>
          <w:color w:val="000000"/>
        </w:rPr>
        <w:t>do</w:t>
      </w:r>
      <w:r w:rsidRPr="004D49FB">
        <w:rPr>
          <w:rStyle w:val="apple-converted-space"/>
          <w:rFonts w:cs="Calibri"/>
          <w:b/>
          <w:color w:val="000000"/>
        </w:rPr>
        <w:t xml:space="preserve"> </w:t>
      </w:r>
      <w:r w:rsidRPr="004D49FB">
        <w:rPr>
          <w:rStyle w:val="Strong"/>
          <w:rFonts w:cs="Calibri"/>
          <w:color w:val="000000"/>
        </w:rPr>
        <w:t xml:space="preserve">CmapServer </w:t>
      </w:r>
      <w:r w:rsidRPr="004D49FB">
        <w:rPr>
          <w:rStyle w:val="apple-style-span"/>
          <w:rFonts w:cs="Calibri"/>
          <w:color w:val="000000"/>
        </w:rPr>
        <w:t>(Permite que usuários se conectem para a construção dos MCs e atua como um repositório compartilhado)</w:t>
      </w:r>
    </w:p>
    <w:p w:rsidR="00C45478" w:rsidRPr="00AC7E6D" w:rsidRDefault="00C45478" w:rsidP="009A05EC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 w:rsidRPr="004D49FB">
        <w:rPr>
          <w:rFonts w:cs="Calibri"/>
          <w:b/>
          <w:sz w:val="24"/>
        </w:rPr>
        <w:t>Ajustes no layout da plataforma;</w:t>
      </w:r>
    </w:p>
    <w:p w:rsidR="00C45478" w:rsidRPr="00B64D06" w:rsidRDefault="00C45478" w:rsidP="00B64D06">
      <w:pPr>
        <w:pStyle w:val="ListParagraph"/>
        <w:numPr>
          <w:ilvl w:val="1"/>
          <w:numId w:val="3"/>
        </w:numPr>
        <w:ind w:left="1080"/>
        <w:rPr>
          <w:rFonts w:cs="Calibri"/>
          <w:sz w:val="32"/>
        </w:rPr>
      </w:pPr>
      <w:r w:rsidRPr="00B64D06">
        <w:rPr>
          <w:rFonts w:cs="Calibri"/>
          <w:sz w:val="24"/>
        </w:rPr>
        <w:t>Alteração na Logo da Eletrobrás;</w:t>
      </w:r>
    </w:p>
    <w:p w:rsidR="00C45478" w:rsidRPr="00B64D06" w:rsidRDefault="00C45478" w:rsidP="00B64D06">
      <w:pPr>
        <w:pStyle w:val="ListParagraph"/>
        <w:numPr>
          <w:ilvl w:val="1"/>
          <w:numId w:val="3"/>
        </w:numPr>
        <w:ind w:left="1080"/>
        <w:rPr>
          <w:rFonts w:cs="Calibri"/>
          <w:sz w:val="32"/>
        </w:rPr>
      </w:pPr>
      <w:r w:rsidRPr="00B64D06">
        <w:rPr>
          <w:rFonts w:cs="Calibri"/>
          <w:sz w:val="24"/>
        </w:rPr>
        <w:t>Criada nova logo da Procel Edifica;</w:t>
      </w:r>
    </w:p>
    <w:p w:rsidR="00C45478" w:rsidRPr="00B64D06" w:rsidRDefault="00C45478" w:rsidP="00B64D06">
      <w:pPr>
        <w:pStyle w:val="ListParagraph"/>
        <w:numPr>
          <w:ilvl w:val="1"/>
          <w:numId w:val="3"/>
        </w:numPr>
        <w:ind w:left="1080"/>
        <w:rPr>
          <w:rFonts w:cs="Calibri"/>
          <w:sz w:val="32"/>
        </w:rPr>
      </w:pPr>
      <w:r w:rsidRPr="00B64D06">
        <w:rPr>
          <w:rFonts w:cs="Calibri"/>
          <w:sz w:val="24"/>
        </w:rPr>
        <w:t>Alteração da logo de apoio;</w:t>
      </w:r>
      <w:r w:rsidRPr="00B64D06">
        <w:rPr>
          <w:rFonts w:cs="Calibri"/>
          <w:sz w:val="32"/>
        </w:rPr>
        <w:t xml:space="preserve"> </w:t>
      </w:r>
    </w:p>
    <w:p w:rsidR="00C45478" w:rsidRPr="00B64D06" w:rsidRDefault="00C45478" w:rsidP="00B64D06">
      <w:pPr>
        <w:pStyle w:val="ListParagraph"/>
        <w:numPr>
          <w:ilvl w:val="1"/>
          <w:numId w:val="3"/>
        </w:numPr>
        <w:ind w:left="1080"/>
        <w:rPr>
          <w:rFonts w:cs="Calibri"/>
          <w:sz w:val="32"/>
        </w:rPr>
      </w:pPr>
      <w:r w:rsidRPr="00B64D06">
        <w:rPr>
          <w:rFonts w:cs="Calibri"/>
          <w:sz w:val="24"/>
        </w:rPr>
        <w:t>Alteração do cabeçalho da página para “Instrumento de Apoio à Eficiência Energética de Edificações”;</w:t>
      </w:r>
    </w:p>
    <w:p w:rsidR="00C45478" w:rsidRPr="00B64D06" w:rsidRDefault="00C45478" w:rsidP="00B64D06">
      <w:pPr>
        <w:pStyle w:val="ListParagraph"/>
        <w:numPr>
          <w:ilvl w:val="1"/>
          <w:numId w:val="3"/>
        </w:numPr>
        <w:ind w:left="1080"/>
        <w:rPr>
          <w:rFonts w:cs="Calibri"/>
          <w:sz w:val="32"/>
        </w:rPr>
      </w:pPr>
      <w:r w:rsidRPr="00B64D06">
        <w:rPr>
          <w:rFonts w:cs="Calibri"/>
          <w:sz w:val="24"/>
        </w:rPr>
        <w:t>Alterações no CSS da página e do menu horizontal;</w:t>
      </w:r>
    </w:p>
    <w:p w:rsidR="00C45478" w:rsidRPr="00AC7E6D" w:rsidRDefault="00C45478" w:rsidP="00510D57">
      <w:pPr>
        <w:pStyle w:val="ListParagraph"/>
        <w:ind w:left="1440"/>
        <w:rPr>
          <w:rFonts w:cs="Calibri"/>
          <w:b/>
          <w:sz w:val="32"/>
        </w:rPr>
      </w:pPr>
    </w:p>
    <w:p w:rsidR="00C45478" w:rsidRPr="00555A8C" w:rsidRDefault="00C45478" w:rsidP="00555A8C">
      <w:pPr>
        <w:pStyle w:val="ListParagraph"/>
        <w:numPr>
          <w:ilvl w:val="0"/>
          <w:numId w:val="3"/>
        </w:numPr>
        <w:ind w:left="426"/>
        <w:rPr>
          <w:rFonts w:cs="Calibri"/>
          <w:b/>
          <w:sz w:val="32"/>
        </w:rPr>
      </w:pPr>
      <w:r>
        <w:rPr>
          <w:rFonts w:cs="Calibri"/>
          <w:b/>
          <w:sz w:val="24"/>
        </w:rPr>
        <w:t xml:space="preserve">Instalação e </w:t>
      </w:r>
      <w:r w:rsidRPr="004D49FB">
        <w:rPr>
          <w:rFonts w:cs="Calibri"/>
          <w:b/>
          <w:sz w:val="24"/>
        </w:rPr>
        <w:t>Configuração do SVN no servidor para versionar código fontes da equipe computacional;</w:t>
      </w:r>
    </w:p>
    <w:p w:rsidR="00C45478" w:rsidRPr="00555A8C" w:rsidRDefault="00C45478" w:rsidP="00555A8C">
      <w:pPr>
        <w:pStyle w:val="ListParagraph"/>
        <w:ind w:left="426"/>
        <w:rPr>
          <w:rFonts w:cs="Calibri"/>
          <w:b/>
          <w:sz w:val="32"/>
        </w:rPr>
      </w:pPr>
    </w:p>
    <w:p w:rsidR="00C45478" w:rsidRDefault="00C45478" w:rsidP="00555A8C">
      <w:pPr>
        <w:pStyle w:val="ListParagraph"/>
        <w:numPr>
          <w:ilvl w:val="0"/>
          <w:numId w:val="11"/>
        </w:numPr>
        <w:ind w:left="426"/>
      </w:pPr>
      <w:r>
        <w:t>Instalação do SVN no Fedora</w:t>
      </w:r>
    </w:p>
    <w:p w:rsidR="00C45478" w:rsidRDefault="00C45478" w:rsidP="00555A8C">
      <w:pPr>
        <w:spacing w:after="0"/>
        <w:ind w:left="68"/>
      </w:pPr>
      <w:r>
        <w:t>#Comando para instalação do subversion</w:t>
      </w:r>
    </w:p>
    <w:p w:rsidR="00C45478" w:rsidRDefault="00C45478" w:rsidP="00555A8C">
      <w:pPr>
        <w:spacing w:after="0"/>
        <w:ind w:left="68"/>
      </w:pPr>
      <w:r>
        <w:t xml:space="preserve"> yum install subversion</w:t>
      </w:r>
    </w:p>
    <w:p w:rsidR="00C45478" w:rsidRDefault="00C45478" w:rsidP="00555A8C">
      <w:pPr>
        <w:spacing w:after="0"/>
        <w:ind w:left="68"/>
      </w:pPr>
    </w:p>
    <w:p w:rsidR="00C45478" w:rsidRDefault="00C45478" w:rsidP="00555A8C">
      <w:pPr>
        <w:spacing w:after="0"/>
        <w:ind w:left="68"/>
      </w:pPr>
      <w:r>
        <w:t>#Comando para instalação do mod_dav_svn</w:t>
      </w:r>
    </w:p>
    <w:p w:rsidR="00C45478" w:rsidRDefault="00C45478" w:rsidP="00555A8C">
      <w:pPr>
        <w:spacing w:after="0"/>
        <w:ind w:left="68"/>
      </w:pPr>
      <w:r>
        <w:t xml:space="preserve"> yum install mod_dav_svn</w:t>
      </w:r>
    </w:p>
    <w:p w:rsidR="00C45478" w:rsidRDefault="00C45478" w:rsidP="00555A8C">
      <w:pPr>
        <w:spacing w:after="0"/>
        <w:ind w:left="68"/>
      </w:pPr>
    </w:p>
    <w:p w:rsidR="00C45478" w:rsidRDefault="00C45478" w:rsidP="00555A8C">
      <w:pPr>
        <w:spacing w:after="0"/>
        <w:ind w:left="68"/>
      </w:pPr>
      <w:r>
        <w:t>#Criar o repositório do SVN</w:t>
      </w:r>
    </w:p>
    <w:p w:rsidR="00C45478" w:rsidRPr="00BD05DF" w:rsidRDefault="00C45478" w:rsidP="00555A8C">
      <w:pPr>
        <w:spacing w:after="0"/>
        <w:ind w:left="68"/>
        <w:rPr>
          <w:sz w:val="18"/>
        </w:rPr>
      </w:pPr>
      <w:r>
        <w:t xml:space="preserve">mkdir </w:t>
      </w:r>
      <w:r w:rsidRPr="00BD05DF">
        <w:rPr>
          <w:sz w:val="18"/>
        </w:rPr>
        <w:t>/home/www/svn/repos/NOME_DO_REPOSITORIO</w:t>
      </w:r>
    </w:p>
    <w:p w:rsidR="00C45478" w:rsidRPr="00B64D06" w:rsidRDefault="00C45478" w:rsidP="00555A8C">
      <w:pPr>
        <w:spacing w:after="0"/>
        <w:ind w:left="68"/>
        <w:rPr>
          <w:sz w:val="18"/>
          <w:lang w:val="en-US"/>
        </w:rPr>
      </w:pPr>
      <w:r w:rsidRPr="00B64D06">
        <w:rPr>
          <w:lang w:val="en-US"/>
        </w:rPr>
        <w:t xml:space="preserve">svnadmin create </w:t>
      </w:r>
      <w:r w:rsidRPr="00B64D06">
        <w:rPr>
          <w:sz w:val="18"/>
          <w:lang w:val="en-US"/>
        </w:rPr>
        <w:t>/home/www/svn/repos/NOME_DO_REPOSITORIO</w:t>
      </w:r>
    </w:p>
    <w:p w:rsidR="00C45478" w:rsidRPr="00B64D06" w:rsidRDefault="00C45478" w:rsidP="00555A8C">
      <w:pPr>
        <w:spacing w:after="0"/>
        <w:ind w:left="68"/>
        <w:rPr>
          <w:lang w:val="en-US"/>
        </w:rPr>
      </w:pPr>
    </w:p>
    <w:p w:rsidR="00C45478" w:rsidRDefault="00C45478" w:rsidP="00555A8C">
      <w:pPr>
        <w:spacing w:after="0"/>
        <w:ind w:left="68"/>
      </w:pPr>
      <w:r>
        <w:t>#Alterar as propriedades da para para o apache</w:t>
      </w:r>
    </w:p>
    <w:p w:rsidR="00C45478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  <w:r w:rsidRPr="00BD05DF">
        <w:rPr>
          <w:rStyle w:val="apple-style-span"/>
          <w:rFonts w:cs="Calibri"/>
          <w:color w:val="262626"/>
        </w:rPr>
        <w:t>chown -R apache.apache /svn</w:t>
      </w:r>
    </w:p>
    <w:p w:rsidR="00C45478" w:rsidRDefault="00C45478" w:rsidP="00BD05DF">
      <w:pPr>
        <w:spacing w:after="0"/>
        <w:ind w:left="68"/>
      </w:pPr>
    </w:p>
    <w:p w:rsidR="00C45478" w:rsidRDefault="00C45478" w:rsidP="00BD05DF">
      <w:pPr>
        <w:spacing w:after="0"/>
        <w:ind w:left="68"/>
      </w:pPr>
      <w:r>
        <w:t xml:space="preserve"> #Criar arquivo com a lista de usuários do SVN</w:t>
      </w:r>
    </w:p>
    <w:p w:rsidR="00C45478" w:rsidRPr="00BD05DF" w:rsidRDefault="00C45478" w:rsidP="00BD05DF">
      <w:pPr>
        <w:spacing w:after="0"/>
        <w:ind w:left="68"/>
        <w:rPr>
          <w:sz w:val="18"/>
        </w:rPr>
      </w:pPr>
      <w:r>
        <w:t xml:space="preserve">vi </w:t>
      </w:r>
      <w:r w:rsidRPr="00BD05DF">
        <w:rPr>
          <w:sz w:val="18"/>
        </w:rPr>
        <w:t>/home/www/svn/repos/NOME_DO_REPOSITORIO/svnauth</w:t>
      </w:r>
    </w:p>
    <w:p w:rsidR="00C45478" w:rsidRPr="00BD05DF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</w:p>
    <w:p w:rsidR="00C45478" w:rsidRPr="00BD05DF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  <w:r w:rsidRPr="00BD05DF">
        <w:rPr>
          <w:rStyle w:val="apple-style-span"/>
          <w:rFonts w:cs="Calibri"/>
          <w:color w:val="262626"/>
        </w:rPr>
        <w:t>#</w:t>
      </w:r>
      <w:r>
        <w:rPr>
          <w:rStyle w:val="apple-style-span"/>
          <w:rFonts w:cs="Calibri"/>
          <w:color w:val="262626"/>
        </w:rPr>
        <w:t>Inserir no arquivo os usuários</w:t>
      </w:r>
    </w:p>
    <w:p w:rsidR="00C45478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  <w:r w:rsidRPr="00BD05DF">
        <w:rPr>
          <w:rStyle w:val="apple-style-span"/>
          <w:rFonts w:cs="Calibri"/>
          <w:color w:val="262626"/>
        </w:rPr>
        <w:t>[/]</w:t>
      </w:r>
      <w:r w:rsidRPr="00BD05DF">
        <w:rPr>
          <w:rFonts w:cs="Calibri"/>
          <w:color w:val="262626"/>
        </w:rPr>
        <w:br/>
      </w:r>
      <w:r w:rsidRPr="00BD05DF">
        <w:rPr>
          <w:rStyle w:val="apple-style-span"/>
          <w:rFonts w:cs="Calibri"/>
          <w:color w:val="262626"/>
        </w:rPr>
        <w:t>user1 = rw</w:t>
      </w:r>
      <w:r w:rsidRPr="00BD05DF">
        <w:rPr>
          <w:rFonts w:cs="Calibri"/>
          <w:color w:val="262626"/>
        </w:rPr>
        <w:br/>
      </w:r>
      <w:r w:rsidRPr="00BD05DF">
        <w:rPr>
          <w:rStyle w:val="apple-style-span"/>
          <w:rFonts w:cs="Calibri"/>
          <w:color w:val="262626"/>
        </w:rPr>
        <w:t>user2 = r</w:t>
      </w:r>
    </w:p>
    <w:p w:rsidR="00C45478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</w:p>
    <w:p w:rsidR="00C45478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</w:p>
    <w:p w:rsidR="00C45478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</w:p>
    <w:p w:rsidR="00C45478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</w:p>
    <w:p w:rsidR="00C45478" w:rsidRDefault="00C45478" w:rsidP="00BD05DF">
      <w:pPr>
        <w:spacing w:after="0"/>
        <w:ind w:left="68"/>
        <w:rPr>
          <w:rStyle w:val="apple-style-span"/>
          <w:rFonts w:cs="Calibri"/>
          <w:color w:val="262626"/>
        </w:rPr>
      </w:pPr>
    </w:p>
    <w:p w:rsidR="00C45478" w:rsidRDefault="00C45478" w:rsidP="00BD05DF">
      <w:pPr>
        <w:spacing w:after="0"/>
        <w:ind w:left="68"/>
        <w:rPr>
          <w:sz w:val="18"/>
          <w:szCs w:val="20"/>
        </w:rPr>
      </w:pPr>
      <w:r>
        <w:rPr>
          <w:rStyle w:val="apple-style-span"/>
          <w:rFonts w:cs="Calibri"/>
          <w:color w:val="262626"/>
        </w:rPr>
        <w:t xml:space="preserve">#Criar o arquivo onde será armazenado as senhas: </w:t>
      </w:r>
      <w:r w:rsidRPr="00BD05DF">
        <w:rPr>
          <w:sz w:val="18"/>
          <w:szCs w:val="20"/>
        </w:rPr>
        <w:t>/home/www/svn/repos/NOME_DO_REPOSITORIO/</w:t>
      </w:r>
    </w:p>
    <w:p w:rsidR="00C45478" w:rsidRDefault="00C45478" w:rsidP="00BD05DF">
      <w:pPr>
        <w:spacing w:after="0"/>
        <w:ind w:left="68"/>
        <w:rPr>
          <w:szCs w:val="20"/>
        </w:rPr>
      </w:pPr>
      <w:r>
        <w:rPr>
          <w:szCs w:val="20"/>
        </w:rPr>
        <w:t xml:space="preserve">#Comando para defenir as senhas dos usários. Obs.: -bcm para o primeiro usuário e -bm para </w:t>
      </w:r>
    </w:p>
    <w:p w:rsidR="00C45478" w:rsidRDefault="00C45478" w:rsidP="00BD05DF">
      <w:pPr>
        <w:spacing w:after="0"/>
        <w:ind w:left="68"/>
        <w:rPr>
          <w:szCs w:val="20"/>
        </w:rPr>
      </w:pPr>
      <w:r>
        <w:rPr>
          <w:szCs w:val="20"/>
        </w:rPr>
        <w:t># os outros usuários</w:t>
      </w:r>
    </w:p>
    <w:p w:rsidR="00C45478" w:rsidRDefault="00C45478" w:rsidP="00BD05DF">
      <w:pPr>
        <w:spacing w:after="0"/>
        <w:ind w:left="68"/>
        <w:rPr>
          <w:rStyle w:val="apple-style-span"/>
          <w:rFonts w:ascii="Courier New" w:hAnsi="Courier New" w:cs="Courier New"/>
          <w:color w:val="262626"/>
          <w:sz w:val="20"/>
          <w:szCs w:val="20"/>
        </w:rPr>
      </w:pP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 xml:space="preserve">htpasswd </w:t>
      </w:r>
      <w:r w:rsidRPr="00BD05DF">
        <w:rPr>
          <w:rStyle w:val="apple-style-span"/>
          <w:rFonts w:ascii="Courier New" w:hAnsi="Courier New" w:cs="Courier New"/>
          <w:b/>
          <w:color w:val="262626"/>
          <w:sz w:val="20"/>
          <w:szCs w:val="20"/>
        </w:rPr>
        <w:t>-bcm</w:t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 xml:space="preserve"> /svn/repos/sandbox/svnpass user1 passwordUser1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 xml:space="preserve">htpasswd </w:t>
      </w:r>
      <w:r w:rsidRPr="00BD05DF">
        <w:rPr>
          <w:rStyle w:val="apple-style-span"/>
          <w:rFonts w:ascii="Courier New" w:hAnsi="Courier New" w:cs="Courier New"/>
          <w:b/>
          <w:color w:val="262626"/>
          <w:sz w:val="20"/>
          <w:szCs w:val="20"/>
        </w:rPr>
        <w:t>-bm</w:t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 xml:space="preserve"> /svn/repos/sandbox/svnpass user2 passwordUser2</w:t>
      </w:r>
    </w:p>
    <w:p w:rsidR="00C45478" w:rsidRPr="00BD05DF" w:rsidRDefault="00C45478" w:rsidP="00BD05DF">
      <w:pPr>
        <w:spacing w:after="0"/>
        <w:ind w:left="68"/>
        <w:rPr>
          <w:rFonts w:cs="Calibri"/>
        </w:rPr>
      </w:pPr>
    </w:p>
    <w:p w:rsidR="00C45478" w:rsidRDefault="00C45478" w:rsidP="00BD05DF">
      <w:r>
        <w:t>Colocar a seguinte configuração no arquivo de configuração do Apache:</w:t>
      </w:r>
    </w:p>
    <w:p w:rsidR="00C45478" w:rsidRDefault="00C45478" w:rsidP="00BD05DF"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&lt;Location /svn/repos&gt;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DAV svn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SVNPath /svn/repos/NOME_DO_REPOSITORIO</w:t>
      </w:r>
      <w:r>
        <w:rPr>
          <w:rFonts w:ascii="Courier New" w:hAnsi="Courier New" w:cs="Courier New"/>
          <w:color w:val="262626"/>
          <w:sz w:val="20"/>
          <w:szCs w:val="20"/>
        </w:rPr>
        <w:t xml:space="preserve"> 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AuthType Basic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AuthName "Subversion Repository"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AuthUserFile /svn/repos/NOME_DO_REPOSITORIO/svnpass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Require valid-user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AuthzSVNAccessFile /svn/repos/NOME_DO_REPOSITORIO/svnauth</w:t>
      </w:r>
      <w:r>
        <w:rPr>
          <w:rFonts w:ascii="Courier New" w:hAnsi="Courier New" w:cs="Courier New"/>
          <w:color w:val="262626"/>
          <w:sz w:val="20"/>
          <w:szCs w:val="20"/>
        </w:rPr>
        <w:br/>
      </w:r>
      <w:r>
        <w:rPr>
          <w:rStyle w:val="apple-style-span"/>
          <w:rFonts w:ascii="Courier New" w:hAnsi="Courier New" w:cs="Courier New"/>
          <w:color w:val="262626"/>
          <w:sz w:val="20"/>
          <w:szCs w:val="20"/>
        </w:rPr>
        <w:t>&lt;/Location&gt;</w:t>
      </w:r>
    </w:p>
    <w:p w:rsidR="00C45478" w:rsidRDefault="00C45478" w:rsidP="000C5F34">
      <w:r>
        <w:t>Em seguinda restartar o Apache</w:t>
      </w:r>
    </w:p>
    <w:p w:rsidR="00C45478" w:rsidRDefault="00C45478" w:rsidP="00555A8C">
      <w:pPr>
        <w:pStyle w:val="ListParagraph"/>
        <w:numPr>
          <w:ilvl w:val="0"/>
          <w:numId w:val="11"/>
        </w:numPr>
        <w:ind w:left="426"/>
      </w:pPr>
      <w:r>
        <w:t>Configurando e utilizando o SVN Tortoise no ambiente de desenvolvimento:</w:t>
      </w:r>
    </w:p>
    <w:p w:rsidR="00C45478" w:rsidRDefault="00C45478" w:rsidP="00613972">
      <w:r>
        <w:t xml:space="preserve">Primeiro baixar o tortoise na url: </w:t>
      </w:r>
      <w:hyperlink r:id="rId36" w:history="1">
        <w:r>
          <w:rPr>
            <w:rStyle w:val="Hyperlink"/>
          </w:rPr>
          <w:t>http://tortoisesvn.net/downloads.html</w:t>
        </w:r>
      </w:hyperlink>
      <w:r>
        <w:t>. Após instalar clique com o botão direito no diretório aonde será criado o repositório e clique em “SVN Checkout...”</w:t>
      </w:r>
    </w:p>
    <w:p w:rsidR="00C45478" w:rsidRDefault="00C45478" w:rsidP="000C5F34">
      <w:pPr>
        <w:jc w:val="center"/>
      </w:pPr>
      <w:r w:rsidRPr="0025748F">
        <w:rPr>
          <w:noProof/>
          <w:lang w:eastAsia="pt-BR"/>
        </w:rPr>
        <w:pict>
          <v:shape id="_x0000_i1052" type="#_x0000_t75" style="width:267pt;height:268.5pt;visibility:visible">
            <v:imagedata r:id="rId37" o:title=""/>
          </v:shape>
        </w:pict>
      </w:r>
    </w:p>
    <w:p w:rsidR="00C45478" w:rsidRDefault="00C45478" w:rsidP="00613972">
      <w:pPr>
        <w:spacing w:after="0" w:line="240" w:lineRule="auto"/>
      </w:pPr>
      <w:r>
        <w:t>Digite a URL do Repositório aonde se encontra os arquivos.</w:t>
      </w:r>
    </w:p>
    <w:p w:rsidR="00C45478" w:rsidRDefault="00C45478" w:rsidP="00613972">
      <w:pPr>
        <w:spacing w:after="0" w:line="240" w:lineRule="auto"/>
      </w:pPr>
    </w:p>
    <w:p w:rsidR="00C45478" w:rsidRDefault="00C45478" w:rsidP="00613972">
      <w:pPr>
        <w:spacing w:after="0" w:line="240" w:lineRule="auto"/>
      </w:pPr>
      <w:r>
        <w:t xml:space="preserve">Fonte dos arquivos Flex: </w:t>
      </w:r>
      <w:hyperlink r:id="rId38" w:history="1">
        <w:r w:rsidRPr="00D205D6">
          <w:rPr>
            <w:rStyle w:val="Hyperlink"/>
          </w:rPr>
          <w:t>http://domus.pucpr.br/svn/domusweb/domus_flex</w:t>
        </w:r>
      </w:hyperlink>
    </w:p>
    <w:p w:rsidR="00C45478" w:rsidRDefault="00C45478" w:rsidP="00613972">
      <w:pPr>
        <w:spacing w:after="0" w:line="240" w:lineRule="auto"/>
      </w:pPr>
      <w:r>
        <w:t xml:space="preserve">Fonte dos arquivos PHP: </w:t>
      </w:r>
      <w:hyperlink r:id="rId39" w:history="1">
        <w:r w:rsidRPr="00D205D6">
          <w:rPr>
            <w:rStyle w:val="Hyperlink"/>
          </w:rPr>
          <w:t>http://domus.pucpr.br/svn/domusweb/domus_web</w:t>
        </w:r>
      </w:hyperlink>
    </w:p>
    <w:p w:rsidR="00C45478" w:rsidRDefault="00C45478" w:rsidP="00613972">
      <w:pPr>
        <w:spacing w:after="0" w:line="240" w:lineRule="auto"/>
      </w:pPr>
      <w:r>
        <w:t xml:space="preserve">Fonte com documentações: </w:t>
      </w:r>
      <w:hyperlink r:id="rId40" w:history="1">
        <w:r w:rsidRPr="00D205D6">
          <w:rPr>
            <w:rStyle w:val="Hyperlink"/>
          </w:rPr>
          <w:t>http://domus.pucpr.br/svn/domusweb/domus_docs</w:t>
        </w:r>
      </w:hyperlink>
    </w:p>
    <w:p w:rsidR="00C45478" w:rsidRDefault="00C45478" w:rsidP="00613972"/>
    <w:p w:rsidR="00C45478" w:rsidRDefault="00C45478" w:rsidP="00613972">
      <w:r w:rsidRPr="0025748F">
        <w:rPr>
          <w:noProof/>
          <w:lang w:eastAsia="pt-BR"/>
        </w:rPr>
        <w:pict>
          <v:shape id="_x0000_i1053" type="#_x0000_t75" style="width:305.25pt;height:237pt;visibility:visible">
            <v:imagedata r:id="rId41" o:title=""/>
          </v:shape>
        </w:pict>
      </w:r>
    </w:p>
    <w:p w:rsidR="00C45478" w:rsidRDefault="00C45478" w:rsidP="00613972">
      <w:r>
        <w:t>Após baixar os arquivos é só editá-los. Quando houver alguma alteração a imagem do diretório se altera  ficando vermelho e com o símbolo  “!”. Para subir está versão para o servidor é só selecionar o  arquivo(s) ou diretório(s) clicar com o botão direito e dar “Commit”, conforme mostrado abaixo:</w:t>
      </w:r>
    </w:p>
    <w:p w:rsidR="00C45478" w:rsidRDefault="00C45478" w:rsidP="00613972">
      <w:r w:rsidRPr="0025748F">
        <w:rPr>
          <w:noProof/>
          <w:lang w:eastAsia="pt-BR"/>
        </w:rPr>
        <w:pict>
          <v:shape id="_x0000_i1054" type="#_x0000_t75" style="width:423pt;height:84pt;visibility:visible">
            <v:imagedata r:id="rId42" o:title=""/>
          </v:shape>
        </w:pict>
      </w:r>
    </w:p>
    <w:p w:rsidR="00C45478" w:rsidRDefault="00C45478" w:rsidP="00613972"/>
    <w:p w:rsidR="00C45478" w:rsidRDefault="00C45478" w:rsidP="000C5F34">
      <w:pPr>
        <w:jc w:val="center"/>
      </w:pPr>
      <w:r w:rsidRPr="0025748F">
        <w:rPr>
          <w:noProof/>
          <w:lang w:eastAsia="pt-BR"/>
        </w:rPr>
        <w:pict>
          <v:shape id="_x0000_i1055" type="#_x0000_t75" style="width:201.75pt;height:168.75pt;visibility:visible">
            <v:imagedata r:id="rId43" o:title=""/>
          </v:shape>
        </w:pict>
      </w:r>
    </w:p>
    <w:p w:rsidR="00C45478" w:rsidRDefault="00C45478" w:rsidP="000C5F34">
      <w:pPr>
        <w:jc w:val="center"/>
      </w:pPr>
      <w:r w:rsidRPr="0025748F">
        <w:rPr>
          <w:noProof/>
          <w:lang w:eastAsia="pt-BR"/>
        </w:rPr>
        <w:pict>
          <v:shape id="_x0000_i1056" type="#_x0000_t75" style="width:291.75pt;height:165pt;visibility:visible">
            <v:imagedata r:id="rId44" o:title=""/>
          </v:shape>
        </w:pict>
      </w:r>
    </w:p>
    <w:p w:rsidR="00C45478" w:rsidRDefault="00C45478" w:rsidP="00613972"/>
    <w:p w:rsidR="00C45478" w:rsidRDefault="00C45478" w:rsidP="000C5F34">
      <w:pPr>
        <w:jc w:val="center"/>
      </w:pPr>
      <w:r w:rsidRPr="0025748F">
        <w:rPr>
          <w:noProof/>
          <w:lang w:eastAsia="pt-BR"/>
        </w:rPr>
        <w:pict>
          <v:shape id="_x0000_i1057" type="#_x0000_t75" style="width:229.5pt;height:227.25pt;visibility:visible">
            <v:imagedata r:id="rId45" o:title=""/>
          </v:shape>
        </w:pict>
      </w:r>
    </w:p>
    <w:p w:rsidR="00C45478" w:rsidRDefault="00C45478" w:rsidP="00613972">
      <w:pPr>
        <w:spacing w:after="0"/>
      </w:pPr>
      <w:r>
        <w:t xml:space="preserve">Existem outras opções que devem ser seguidas para que seja realizada a alteração no servidor também ao dar commit: </w:t>
      </w:r>
    </w:p>
    <w:p w:rsidR="00C45478" w:rsidRDefault="00C45478" w:rsidP="00613972">
      <w:pPr>
        <w:spacing w:after="0"/>
      </w:pPr>
    </w:p>
    <w:p w:rsidR="00C45478" w:rsidRDefault="00C45478" w:rsidP="00613972">
      <w:pPr>
        <w:pStyle w:val="ListParagraph"/>
        <w:numPr>
          <w:ilvl w:val="0"/>
          <w:numId w:val="10"/>
        </w:numPr>
        <w:spacing w:after="0"/>
      </w:pPr>
      <w:r>
        <w:t>Em alteração de nome do arquivo ou diretório utilizar a opção “Rename...”</w:t>
      </w:r>
    </w:p>
    <w:p w:rsidR="00C45478" w:rsidRDefault="00C45478" w:rsidP="00613972">
      <w:pPr>
        <w:spacing w:after="0"/>
      </w:pPr>
    </w:p>
    <w:p w:rsidR="00C45478" w:rsidRDefault="00C45478" w:rsidP="00613972">
      <w:pPr>
        <w:pStyle w:val="ListParagraph"/>
        <w:numPr>
          <w:ilvl w:val="0"/>
          <w:numId w:val="10"/>
        </w:numPr>
        <w:spacing w:after="0"/>
      </w:pPr>
      <w:r>
        <w:t>“Ao adicionar novo diretório ou arquivo o mesmo irá mostar um icone com o símbolo ”?” (ex:</w:t>
      </w:r>
      <w:r w:rsidRPr="0025748F">
        <w:rPr>
          <w:noProof/>
          <w:lang w:eastAsia="pt-BR"/>
        </w:rPr>
        <w:pict>
          <v:shape id="_x0000_i1058" type="#_x0000_t75" style="width:15pt;height:14.25pt;visibility:visible">
            <v:imagedata r:id="rId46" o:title=""/>
          </v:shape>
        </w:pict>
      </w:r>
      <w:r>
        <w:t xml:space="preserve">), clique com o botão direito e selecione a opção “Add..”, o ícone irá alterar para o símbolo “+” (ex: </w:t>
      </w:r>
      <w:r w:rsidRPr="0025748F">
        <w:rPr>
          <w:noProof/>
          <w:lang w:eastAsia="pt-BR"/>
        </w:rPr>
        <w:pict>
          <v:shape id="_x0000_i1059" type="#_x0000_t75" style="width:14.25pt;height:13.5pt;visibility:visible">
            <v:imagedata r:id="rId47" o:title=""/>
          </v:shape>
        </w:pict>
      </w:r>
      <w:r>
        <w:t>)</w:t>
      </w:r>
    </w:p>
    <w:p w:rsidR="00C45478" w:rsidRDefault="00C45478" w:rsidP="00613972">
      <w:pPr>
        <w:pStyle w:val="ListParagraph"/>
      </w:pPr>
    </w:p>
    <w:p w:rsidR="00C45478" w:rsidRDefault="00C45478" w:rsidP="00613972">
      <w:pPr>
        <w:pStyle w:val="ListParagraph"/>
        <w:numPr>
          <w:ilvl w:val="0"/>
          <w:numId w:val="10"/>
        </w:numPr>
        <w:spacing w:after="0"/>
      </w:pPr>
      <w:r>
        <w:t>Para deletar um arquivo ou diretório deve-se usar a opção “Delete”</w:t>
      </w:r>
    </w:p>
    <w:p w:rsidR="00C45478" w:rsidRDefault="00C45478" w:rsidP="00613972"/>
    <w:p w:rsidR="00C45478" w:rsidRDefault="00C45478" w:rsidP="000C5F34">
      <w:pPr>
        <w:jc w:val="center"/>
      </w:pPr>
      <w:r w:rsidRPr="0025748F">
        <w:rPr>
          <w:noProof/>
          <w:lang w:eastAsia="pt-BR"/>
        </w:rPr>
        <w:pict>
          <v:shape id="_x0000_i1060" type="#_x0000_t75" style="width:318pt;height:286.5pt;visibility:visible">
            <v:imagedata r:id="rId48" o:title=""/>
          </v:shape>
        </w:pict>
      </w:r>
    </w:p>
    <w:p w:rsidR="00C45478" w:rsidRDefault="00C45478" w:rsidP="00613972">
      <w:r>
        <w:t>Para desfazer alterações que realizou em um arquivo ou diretório é só selecionar a opção “Revert” que ele atualizará os arquivos para a versão atual que está no servidor.</w:t>
      </w:r>
    </w:p>
    <w:p w:rsidR="00C45478" w:rsidRDefault="00C45478" w:rsidP="00613972">
      <w:r>
        <w:t>Para voltar uma versão anterior é só selecionar o arquivo ou diretório e na opção “Update to revision” e irá abrir a tela abaixo. Em seguida coloca o número da versão que deseja baixar, caso não saiba qual o número, é só clicar na opção “show log” que mostrará todas as versões que foram para o servidor e quem as fez.</w:t>
      </w:r>
    </w:p>
    <w:p w:rsidR="00C45478" w:rsidRDefault="00C45478" w:rsidP="000C5F34">
      <w:pPr>
        <w:jc w:val="center"/>
      </w:pPr>
      <w:r w:rsidRPr="0025748F">
        <w:rPr>
          <w:noProof/>
          <w:lang w:eastAsia="pt-BR"/>
        </w:rPr>
        <w:pict>
          <v:shape id="_x0000_i1061" type="#_x0000_t75" style="width:240.75pt;height:184.5pt;visibility:visible">
            <v:imagedata r:id="rId49" o:title=""/>
          </v:shape>
        </w:pict>
      </w:r>
    </w:p>
    <w:p w:rsidR="00C45478" w:rsidRDefault="00C45478" w:rsidP="00613972">
      <w:r>
        <w:t xml:space="preserve">Obs. Importante: TODA vez que for editar um arquivo ou diretório fazer update de versão em “SVN Update” para não gerar conflitos de códigos, e ter que fazer merge. Toda vez que terminar de editar fazer um Commit para preservar o servidor sempre atualizado. </w:t>
      </w:r>
    </w:p>
    <w:p w:rsidR="00C45478" w:rsidRDefault="00C45478" w:rsidP="00613972"/>
    <w:p w:rsidR="00C45478" w:rsidRDefault="00C45478" w:rsidP="000C5F34">
      <w:pPr>
        <w:jc w:val="center"/>
      </w:pPr>
      <w:r w:rsidRPr="0025748F">
        <w:rPr>
          <w:noProof/>
          <w:lang w:eastAsia="pt-BR"/>
        </w:rPr>
        <w:pict>
          <v:shape id="Imagem 9" o:spid="_x0000_i1062" type="#_x0000_t75" style="width:341.25pt;height:164.25pt;visibility:visible">
            <v:imagedata r:id="rId50" o:title=""/>
          </v:shape>
        </w:pict>
      </w:r>
    </w:p>
    <w:p w:rsidR="00C45478" w:rsidRDefault="00C45478" w:rsidP="00613972"/>
    <w:p w:rsidR="00C45478" w:rsidRDefault="00C45478" w:rsidP="00613972">
      <w:r>
        <w:t>Outra observação importante é configurar o arquivo “config.php” no raíz do moodle para as configurações do seu computador, este arquivo não precisa fazer commit.</w:t>
      </w:r>
    </w:p>
    <w:p w:rsidR="00C45478" w:rsidRDefault="00C45478" w:rsidP="00613972">
      <w:r>
        <w:t>Existem outras opções interessantes no SVN mais por hora essas são as básicas e as mais importantes para um bom trabalho de versionamento de código.</w:t>
      </w:r>
    </w:p>
    <w:p w:rsidR="00C45478" w:rsidRPr="004D49FB" w:rsidRDefault="00C45478" w:rsidP="00AC7E6D">
      <w:pPr>
        <w:pStyle w:val="ListParagraph"/>
        <w:ind w:left="426"/>
        <w:rPr>
          <w:rFonts w:cs="Calibri"/>
          <w:b/>
          <w:sz w:val="32"/>
        </w:rPr>
      </w:pPr>
    </w:p>
    <w:sectPr w:rsidR="00C45478" w:rsidRPr="004D49FB" w:rsidSect="005319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04A1C"/>
    <w:multiLevelType w:val="hybridMultilevel"/>
    <w:tmpl w:val="BF9410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C728D5"/>
    <w:multiLevelType w:val="hybridMultilevel"/>
    <w:tmpl w:val="38466160"/>
    <w:lvl w:ilvl="0" w:tplc="0416000F">
      <w:start w:val="1"/>
      <w:numFmt w:val="decimal"/>
      <w:lvlText w:val="%1.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2">
    <w:nsid w:val="2CA97818"/>
    <w:multiLevelType w:val="hybridMultilevel"/>
    <w:tmpl w:val="893A1FE8"/>
    <w:lvl w:ilvl="0" w:tplc="86BA282C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451181"/>
    <w:multiLevelType w:val="hybridMultilevel"/>
    <w:tmpl w:val="8D624996"/>
    <w:lvl w:ilvl="0" w:tplc="0416000F">
      <w:start w:val="1"/>
      <w:numFmt w:val="decimal"/>
      <w:lvlText w:val="%1.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4">
    <w:nsid w:val="3A452B0E"/>
    <w:multiLevelType w:val="hybridMultilevel"/>
    <w:tmpl w:val="823C9B12"/>
    <w:lvl w:ilvl="0" w:tplc="CF64A800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4355F2"/>
    <w:multiLevelType w:val="hybridMultilevel"/>
    <w:tmpl w:val="AB0678DE"/>
    <w:lvl w:ilvl="0" w:tplc="355C84B6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1617EB"/>
    <w:multiLevelType w:val="hybridMultilevel"/>
    <w:tmpl w:val="694AC23A"/>
    <w:lvl w:ilvl="0" w:tplc="CF64A800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3F47C3"/>
    <w:multiLevelType w:val="hybridMultilevel"/>
    <w:tmpl w:val="BB9CC50C"/>
    <w:lvl w:ilvl="0" w:tplc="265E2FB8">
      <w:start w:val="1"/>
      <w:numFmt w:val="decimal"/>
      <w:lvlText w:val="%1."/>
      <w:lvlJc w:val="left"/>
      <w:pPr>
        <w:ind w:left="1146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8">
    <w:nsid w:val="6A16204C"/>
    <w:multiLevelType w:val="hybridMultilevel"/>
    <w:tmpl w:val="7EF87F8E"/>
    <w:lvl w:ilvl="0" w:tplc="649AD71A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7B7FDB"/>
    <w:multiLevelType w:val="hybridMultilevel"/>
    <w:tmpl w:val="0B2ABB14"/>
    <w:lvl w:ilvl="0" w:tplc="265E2FB8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10">
    <w:nsid w:val="7E722943"/>
    <w:multiLevelType w:val="hybridMultilevel"/>
    <w:tmpl w:val="908601B2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9"/>
  </w:num>
  <w:num w:numId="7">
    <w:abstractNumId w:val="7"/>
  </w:num>
  <w:num w:numId="8">
    <w:abstractNumId w:val="4"/>
  </w:num>
  <w:num w:numId="9">
    <w:abstractNumId w:val="6"/>
  </w:num>
  <w:num w:numId="10">
    <w:abstractNumId w:val="0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46610"/>
    <w:rsid w:val="00067967"/>
    <w:rsid w:val="00083544"/>
    <w:rsid w:val="000C5F34"/>
    <w:rsid w:val="00146F6F"/>
    <w:rsid w:val="001A1957"/>
    <w:rsid w:val="0025748F"/>
    <w:rsid w:val="00261038"/>
    <w:rsid w:val="002C791F"/>
    <w:rsid w:val="002D74E0"/>
    <w:rsid w:val="00300038"/>
    <w:rsid w:val="003C5FA4"/>
    <w:rsid w:val="003E3DFD"/>
    <w:rsid w:val="003F7F67"/>
    <w:rsid w:val="004D49FB"/>
    <w:rsid w:val="00510D57"/>
    <w:rsid w:val="005319FD"/>
    <w:rsid w:val="00555A8C"/>
    <w:rsid w:val="005815CA"/>
    <w:rsid w:val="00610361"/>
    <w:rsid w:val="00613972"/>
    <w:rsid w:val="00620CA0"/>
    <w:rsid w:val="008248EF"/>
    <w:rsid w:val="008423CE"/>
    <w:rsid w:val="008566AF"/>
    <w:rsid w:val="00876874"/>
    <w:rsid w:val="00883609"/>
    <w:rsid w:val="00902057"/>
    <w:rsid w:val="00924B3D"/>
    <w:rsid w:val="009A05EC"/>
    <w:rsid w:val="009F44FF"/>
    <w:rsid w:val="00AC7E6D"/>
    <w:rsid w:val="00B64D06"/>
    <w:rsid w:val="00BA10CF"/>
    <w:rsid w:val="00BA65C4"/>
    <w:rsid w:val="00BD05DF"/>
    <w:rsid w:val="00BF16B4"/>
    <w:rsid w:val="00C012A1"/>
    <w:rsid w:val="00C45478"/>
    <w:rsid w:val="00D205D6"/>
    <w:rsid w:val="00DC2DDE"/>
    <w:rsid w:val="00E331BB"/>
    <w:rsid w:val="00F46610"/>
    <w:rsid w:val="00F557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19FD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8566AF"/>
    <w:pPr>
      <w:ind w:left="720"/>
      <w:contextualSpacing/>
    </w:pPr>
  </w:style>
  <w:style w:type="character" w:customStyle="1" w:styleId="apple-style-span">
    <w:name w:val="apple-style-span"/>
    <w:basedOn w:val="DefaultParagraphFont"/>
    <w:uiPriority w:val="99"/>
    <w:rsid w:val="008566AF"/>
    <w:rPr>
      <w:rFonts w:cs="Times New Roman"/>
    </w:rPr>
  </w:style>
  <w:style w:type="character" w:customStyle="1" w:styleId="apple-converted-space">
    <w:name w:val="apple-converted-space"/>
    <w:basedOn w:val="DefaultParagraphFont"/>
    <w:uiPriority w:val="99"/>
    <w:rsid w:val="008566AF"/>
    <w:rPr>
      <w:rFonts w:cs="Times New Roman"/>
    </w:rPr>
  </w:style>
  <w:style w:type="character" w:styleId="Strong">
    <w:name w:val="Strong"/>
    <w:basedOn w:val="DefaultParagraphFont"/>
    <w:uiPriority w:val="99"/>
    <w:qFormat/>
    <w:rsid w:val="009A05EC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4D4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D49F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AC7E6D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87687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domus.pucpr.br/svn/domusweb/domus_we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hyperlink" Target="http://docs.moodle.org/en/DragMath_equation_editor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domus.pucpr.br/svn/domusweb/domus_flex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tan.tche.br/systems/texlive/tlnet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://domus.pucpr.br/svn/domusweb/domus_docs" TargetMode="External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tortoisesvn.net/downloads.html" TargetMode="External"/><Relationship Id="rId49" Type="http://schemas.openxmlformats.org/officeDocument/2006/relationships/image" Target="media/image3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ocs.moodle.org/20/en/DragMath_equation_edito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aluno@domin.com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362</TotalTime>
  <Pages>19</Pages>
  <Words>2062</Words>
  <Characters>11136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Hersilio</dc:creator>
  <cp:keywords/>
  <dc:description/>
  <cp:lastModifiedBy>hersilio</cp:lastModifiedBy>
  <cp:revision>12</cp:revision>
  <dcterms:created xsi:type="dcterms:W3CDTF">2011-07-26T22:33:00Z</dcterms:created>
  <dcterms:modified xsi:type="dcterms:W3CDTF">2011-08-01T13:32:00Z</dcterms:modified>
</cp:coreProperties>
</file>